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AA3D4E" w:rsidRDefault="00D077E9" w:rsidP="00D077E9">
            <w:pPr>
              <w:rPr>
                <w:sz w:val="2"/>
              </w:rPr>
            </w:pPr>
            <w:r w:rsidRPr="00AA3D4E">
              <w:rPr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257A" w:rsidRPr="00AA3D4E" w:rsidRDefault="00E7257A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AA3D4E">
                                    <w:rPr>
                                      <w:sz w:val="56"/>
                                      <w:szCs w:val="56"/>
                                    </w:rPr>
                                    <w:t>Project – Machine Learning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E7257A" w:rsidRPr="00AA3D4E" w:rsidRDefault="00E7257A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  <w:r w:rsidRPr="00AA3D4E">
                              <w:rPr>
                                <w:sz w:val="56"/>
                                <w:szCs w:val="56"/>
                              </w:rPr>
                              <w:t>Project – Machine Learning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 w:rsidRPr="00AA3D4E">
              <w:rPr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1E7CA7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B10BF8D448B4BF3920ABB93874ED220"/>
              </w:placeholder>
              <w15:appearance w15:val="hidden"/>
            </w:sdtPr>
            <w:sdtContent>
              <w:p w:rsidR="00D077E9" w:rsidRDefault="00D077E9" w:rsidP="00D077E9">
                <w:r w:rsidRPr="00D86945">
                  <w:rPr>
                    <w:rStyle w:val="SubtitleChar"/>
                    <w:b/>
                  </w:rPr>
                  <w:fldChar w:fldCharType="begin"/>
                </w:r>
                <w:r w:rsidRPr="00D86945">
                  <w:rPr>
                    <w:rStyle w:val="SubtitleChar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/>
                  </w:rPr>
                  <w:fldChar w:fldCharType="separate"/>
                </w:r>
                <w:r w:rsidR="00BC1425" w:rsidRPr="00BC1425">
                  <w:rPr>
                    <w:rStyle w:val="SubtitleChar"/>
                    <w:b/>
                    <w:noProof/>
                  </w:rPr>
                  <w:t>July 18</w:t>
                </w:r>
                <w:r w:rsidRPr="00D86945">
                  <w:rPr>
                    <w:rStyle w:val="SubtitleChar"/>
                    <w:b/>
                  </w:rPr>
                  <w:fldChar w:fldCharType="end"/>
                </w:r>
                <w:r w:rsidR="006A7CD1">
                  <w:rPr>
                    <w:rStyle w:val="SubtitleChar"/>
                    <w:b/>
                  </w:rPr>
                  <w:t>, 2022</w:t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6237C10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70CEF8DA40254E0BBAC9B79C43EA2002"/>
              </w:placeholder>
              <w15:appearance w15:val="hidden"/>
            </w:sdtPr>
            <w:sdtContent>
              <w:p w:rsidR="00AA3D4E" w:rsidRDefault="00AA3D4E" w:rsidP="00D077E9">
                <w:r>
                  <w:t xml:space="preserve">PGP DSBA JAN 22A, </w:t>
                </w:r>
              </w:p>
              <w:p w:rsidR="00D077E9" w:rsidRDefault="00AA3D4E" w:rsidP="00D077E9">
                <w:r>
                  <w:t>Great Learning</w:t>
                </w:r>
              </w:p>
            </w:sdtContent>
          </w:sdt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1C82E21C8E9F43288AEAA1F34BE019B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proofErr w:type="spellStart"/>
                <w:r w:rsidR="00AA3D4E">
                  <w:t>Sharjil</w:t>
                </w:r>
                <w:proofErr w:type="spellEnd"/>
                <w:r w:rsidR="00AA3D4E">
                  <w:t xml:space="preserve"> Shah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FDDBE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F4E2F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Tr="00DF027C">
        <w:trPr>
          <w:trHeight w:val="3546"/>
        </w:trPr>
        <w:tc>
          <w:tcPr>
            <w:tcW w:w="9999" w:type="dxa"/>
          </w:tcPr>
          <w:bookmarkStart w:id="0" w:name="_Toc109095142" w:displacedByCustomXml="next"/>
          <w:sdt>
            <w:sdtPr>
              <w:rPr>
                <w:rFonts w:asciiTheme="minorHAnsi" w:eastAsiaTheme="minorEastAsia" w:hAnsiTheme="minorHAnsi" w:cstheme="minorBidi"/>
                <w:color w:val="0F0D29" w:themeColor="text1"/>
                <w:szCs w:val="22"/>
              </w:rPr>
              <w:id w:val="1454907781"/>
              <w:docPartObj>
                <w:docPartGallery w:val="Table of Contents"/>
                <w:docPartUnique/>
              </w:docPartObj>
            </w:sdtPr>
            <w:sdtEndPr>
              <w:rPr>
                <w:b w:val="0"/>
                <w:bCs/>
                <w:noProof/>
                <w:kern w:val="0"/>
              </w:rPr>
            </w:sdtEndPr>
            <w:sdtContent>
              <w:p w:rsidR="00AA3D4E" w:rsidRDefault="00AA3D4E" w:rsidP="00E6237D">
                <w:pPr>
                  <w:pStyle w:val="Heading1"/>
                  <w:numPr>
                    <w:ilvl w:val="0"/>
                    <w:numId w:val="0"/>
                  </w:numPr>
                  <w:ind w:left="1080" w:hanging="360"/>
                </w:pPr>
                <w:r>
                  <w:t>Contents</w:t>
                </w:r>
                <w:bookmarkEnd w:id="0"/>
              </w:p>
              <w:p w:rsidR="00E01119" w:rsidRDefault="00AA3D4E">
                <w:pPr>
                  <w:pStyle w:val="TOC1"/>
                  <w:tabs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r>
                  <w:rPr>
                    <w:b/>
                    <w:bCs/>
                    <w:noProof/>
                  </w:rPr>
                  <w:fldChar w:fldCharType="begin"/>
                </w:r>
                <w:r>
                  <w:rPr>
                    <w:b/>
                    <w:bCs/>
                    <w:noProof/>
                  </w:rPr>
                  <w:instrText xml:space="preserve"> TOC \o "1-3" \h \z \u </w:instrText>
                </w:r>
                <w:r>
                  <w:rPr>
                    <w:b/>
                    <w:bCs/>
                    <w:noProof/>
                  </w:rPr>
                  <w:fldChar w:fldCharType="separate"/>
                </w:r>
                <w:bookmarkStart w:id="1" w:name="_GoBack"/>
                <w:bookmarkEnd w:id="1"/>
                <w:r w:rsidR="00E01119" w:rsidRPr="00B02F6F">
                  <w:rPr>
                    <w:rStyle w:val="Hyperlink"/>
                    <w:noProof/>
                  </w:rPr>
                  <w:fldChar w:fldCharType="begin"/>
                </w:r>
                <w:r w:rsidR="00E01119" w:rsidRPr="00B02F6F">
                  <w:rPr>
                    <w:rStyle w:val="Hyperlink"/>
                    <w:noProof/>
                  </w:rPr>
                  <w:instrText xml:space="preserve"> </w:instrText>
                </w:r>
                <w:r w:rsidR="00E01119">
                  <w:rPr>
                    <w:noProof/>
                  </w:rPr>
                  <w:instrText>HYPERLINK \l "_Toc109095142"</w:instrText>
                </w:r>
                <w:r w:rsidR="00E01119" w:rsidRPr="00B02F6F">
                  <w:rPr>
                    <w:rStyle w:val="Hyperlink"/>
                    <w:noProof/>
                  </w:rPr>
                  <w:instrText xml:space="preserve"> </w:instrText>
                </w:r>
                <w:r w:rsidR="00E01119" w:rsidRPr="00B02F6F">
                  <w:rPr>
                    <w:rStyle w:val="Hyperlink"/>
                    <w:noProof/>
                  </w:rPr>
                </w:r>
                <w:r w:rsidR="00E01119" w:rsidRPr="00B02F6F">
                  <w:rPr>
                    <w:rStyle w:val="Hyperlink"/>
                    <w:noProof/>
                  </w:rPr>
                  <w:fldChar w:fldCharType="separate"/>
                </w:r>
                <w:r w:rsidR="00E01119" w:rsidRPr="00B02F6F">
                  <w:rPr>
                    <w:rStyle w:val="Hyperlink"/>
                    <w:noProof/>
                  </w:rPr>
                  <w:t>Contents</w:t>
                </w:r>
                <w:r w:rsidR="00E01119">
                  <w:rPr>
                    <w:noProof/>
                    <w:webHidden/>
                  </w:rPr>
                  <w:tab/>
                </w:r>
                <w:r w:rsidR="00E01119">
                  <w:rPr>
                    <w:noProof/>
                    <w:webHidden/>
                  </w:rPr>
                  <w:fldChar w:fldCharType="begin"/>
                </w:r>
                <w:r w:rsidR="00E01119">
                  <w:rPr>
                    <w:noProof/>
                    <w:webHidden/>
                  </w:rPr>
                  <w:instrText xml:space="preserve"> PAGEREF _Toc109095142 \h </w:instrText>
                </w:r>
                <w:r w:rsidR="00E01119">
                  <w:rPr>
                    <w:noProof/>
                    <w:webHidden/>
                  </w:rPr>
                </w:r>
                <w:r w:rsidR="00E01119">
                  <w:rPr>
                    <w:noProof/>
                    <w:webHidden/>
                  </w:rPr>
                  <w:fldChar w:fldCharType="separate"/>
                </w:r>
                <w:r w:rsidR="00E01119">
                  <w:rPr>
                    <w:noProof/>
                    <w:webHidden/>
                  </w:rPr>
                  <w:t>2</w:t>
                </w:r>
                <w:r w:rsidR="00E01119">
                  <w:rPr>
                    <w:noProof/>
                    <w:webHidden/>
                  </w:rPr>
                  <w:fldChar w:fldCharType="end"/>
                </w:r>
                <w:r w:rsidR="00E01119" w:rsidRPr="00B02F6F">
                  <w:rPr>
                    <w:rStyle w:val="Hyperlink"/>
                    <w:noProof/>
                  </w:rPr>
                  <w:fldChar w:fldCharType="end"/>
                </w:r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43" w:history="1">
                  <w:r w:rsidRPr="00B02F6F">
                    <w:rPr>
                      <w:rStyle w:val="Hyperlink"/>
                      <w:noProof/>
                    </w:rPr>
                    <w:t>1.1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Read the dataset. Do the descriptive statistics and do the null value condition check and write an inference on it.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44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Descriptive statistics of the dataset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45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Checking for null values: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46" w:history="1">
                  <w:r w:rsidRPr="00B02F6F">
                    <w:rPr>
                      <w:rStyle w:val="Hyperlink"/>
                      <w:noProof/>
                    </w:rPr>
                    <w:t>c)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Skewness of the dataset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47" w:history="1">
                  <w:r w:rsidRPr="00B02F6F">
                    <w:rPr>
                      <w:rStyle w:val="Hyperlink"/>
                      <w:noProof/>
                    </w:rPr>
                    <w:t>d)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Inference: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48" w:history="1">
                  <w:r w:rsidRPr="00B02F6F">
                    <w:rPr>
                      <w:rStyle w:val="Hyperlink"/>
                      <w:noProof/>
                    </w:rPr>
                    <w:t>1.2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Perform Univariate and Bivariate Analysis. Do exploratory data analysis. Check for Outliers.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49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Exploratory Data Analysis: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_Toc109095149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3"/>
                  <w:tabs>
                    <w:tab w:val="left" w:pos="880"/>
                    <w:tab w:val="right" w:leader="dot" w:pos="9926"/>
                  </w:tabs>
                  <w:rPr>
                    <w:noProof/>
                  </w:rPr>
                </w:pPr>
                <w:hyperlink w:anchor="_Toc109095150" w:history="1">
                  <w:r w:rsidRPr="00B02F6F">
                    <w:rPr>
                      <w:rStyle w:val="Hyperlink"/>
                      <w:noProof/>
                    </w:rPr>
                    <w:t>i)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Inferences: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1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Univariate Analysis: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2" w:history="1">
                  <w:r w:rsidRPr="00B02F6F">
                    <w:rPr>
                      <w:rStyle w:val="Hyperlink"/>
                      <w:noProof/>
                    </w:rPr>
                    <w:t>c)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Bivariate Analysis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53" w:history="1">
                  <w:r w:rsidRPr="00B02F6F">
                    <w:rPr>
                      <w:rStyle w:val="Hyperlink"/>
                      <w:noProof/>
                    </w:rPr>
                    <w:t>1.3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Encode the data (having string values) for Modelling. Is Scaling necessary here or not? Data Split: Split the data into train and test (70:30).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4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Data Encoding: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5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Scaling: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6" w:history="1">
                  <w:r w:rsidRPr="00B02F6F">
                    <w:rPr>
                      <w:rStyle w:val="Hyperlink"/>
                      <w:noProof/>
                    </w:rPr>
                    <w:t>c)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Train and Test Split: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57" w:history="1">
                  <w:r w:rsidRPr="00B02F6F">
                    <w:rPr>
                      <w:rStyle w:val="Hyperlink"/>
                      <w:noProof/>
                    </w:rPr>
                    <w:t>1.4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Apply Logistic Regression and LDA (Linear Discriminant Analysis). Interpret the inferences of both models.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8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Apply Logistic Regression: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59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Apply Linear Discriminant Analysis: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_Toc109095159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60" w:history="1">
                  <w:r w:rsidRPr="00B02F6F">
                    <w:rPr>
                      <w:rStyle w:val="Hyperlink"/>
                      <w:noProof/>
                    </w:rPr>
                    <w:t>1.5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Apply KNN Model and Naïve Bayes Model. Interpret the inferences of each model.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1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Apply KNN model: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2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Apply Gaussian Naïve Bayes model: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3" w:history="1">
                  <w:r w:rsidRPr="00B02F6F">
                    <w:rPr>
                      <w:rStyle w:val="Hyperlink"/>
                      <w:noProof/>
                    </w:rPr>
                    <w:t>c)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Comparison of both KNN and Naive Bayes model: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64" w:history="1">
                  <w:r w:rsidRPr="00B02F6F">
                    <w:rPr>
                      <w:rStyle w:val="Hyperlink"/>
                      <w:noProof/>
                    </w:rPr>
                    <w:t>1.6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Model Tuning, Bagging (Random Forest should be applied for Bagging), and Boosting.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5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Tune the model using GridSerachCV and apply to Logistic Regression: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6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Boosting = Ada Boosting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67" w:history="1">
                  <w:r w:rsidRPr="00B02F6F">
                    <w:rPr>
                      <w:rStyle w:val="Hyperlink"/>
                      <w:noProof/>
                    </w:rPr>
                    <w:t>1.7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Performance Metrics: Check the performance of Predictions on Train and Test sets using Accuracy, Confusion Matrix, Plot ROC curve and get ROC_AUC score for each model. Final Model: Compare the models and write inference which model is best/optimized.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8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Logistic Regression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69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Linear Discrimination Analysis: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_Toc109095169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70" w:history="1">
                  <w:r w:rsidRPr="00B02F6F">
                    <w:rPr>
                      <w:rStyle w:val="Hyperlink"/>
                      <w:noProof/>
                    </w:rPr>
                    <w:t>c)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KNN: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71" w:history="1">
                  <w:r w:rsidRPr="00B02F6F">
                    <w:rPr>
                      <w:rStyle w:val="Hyperlink"/>
                      <w:noProof/>
                    </w:rPr>
                    <w:t>d)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Naive Bayes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72" w:history="1">
                  <w:r w:rsidRPr="00B02F6F">
                    <w:rPr>
                      <w:rStyle w:val="Hyperlink"/>
                      <w:noProof/>
                    </w:rPr>
                    <w:t>e)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Ada Boost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73" w:history="1">
                  <w:r w:rsidRPr="00B02F6F">
                    <w:rPr>
                      <w:rStyle w:val="Hyperlink"/>
                      <w:noProof/>
                    </w:rPr>
                    <w:t>f)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Gradient Boost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74" w:history="1">
                  <w:r w:rsidRPr="00B02F6F">
                    <w:rPr>
                      <w:rStyle w:val="Hyperlink"/>
                      <w:noProof/>
                    </w:rPr>
                    <w:t>g)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Bagging using Random Forest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44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75" w:history="1">
                  <w:r w:rsidRPr="00B02F6F">
                    <w:rPr>
                      <w:rStyle w:val="Hyperlink"/>
                      <w:noProof/>
                    </w:rPr>
                    <w:t>h)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Comparison of Performance Metrics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76" w:history="1">
                  <w:r w:rsidRPr="00B02F6F">
                    <w:rPr>
                      <w:rStyle w:val="Hyperlink"/>
                      <w:noProof/>
                    </w:rPr>
                    <w:t xml:space="preserve">1.8 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Based on these predictions, what are the insights.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77" w:history="1">
                  <w:r w:rsidRPr="00B02F6F">
                    <w:rPr>
                      <w:rStyle w:val="Hyperlink"/>
                      <w:noProof/>
                    </w:rPr>
                    <w:t xml:space="preserve">2.1 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Find the number of characters, words, and sentences for the mentioned documents.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78" w:history="1">
                  <w:r w:rsidRPr="00B02F6F">
                    <w:rPr>
                      <w:rStyle w:val="Hyperlink"/>
                      <w:noProof/>
                    </w:rPr>
                    <w:t>2.2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Remove all the stopwords from all three speeches.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79" w:history="1">
                  <w:r w:rsidRPr="00B02F6F">
                    <w:rPr>
                      <w:rStyle w:val="Hyperlink"/>
                      <w:noProof/>
                    </w:rPr>
                    <w:t>2.3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Which word occurs the most number of times in his inaugural address for each president? Mention the top three words. (After removing the stopwords)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_Toc109095179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1"/>
                  <w:tabs>
                    <w:tab w:val="left" w:pos="660"/>
                    <w:tab w:val="right" w:leader="dot" w:pos="9926"/>
                  </w:tabs>
                  <w:rPr>
                    <w:noProof/>
                    <w:color w:val="auto"/>
                    <w:sz w:val="22"/>
                  </w:rPr>
                </w:pPr>
                <w:hyperlink w:anchor="_Toc109095180" w:history="1">
                  <w:r w:rsidRPr="00B02F6F">
                    <w:rPr>
                      <w:rStyle w:val="Hyperlink"/>
                      <w:noProof/>
                    </w:rPr>
                    <w:t xml:space="preserve">2.4 </w:t>
                  </w:r>
                  <w:r>
                    <w:rPr>
                      <w:noProof/>
                      <w:color w:val="auto"/>
                      <w:sz w:val="22"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Plot the word cloud of each of the three speeches. (after removing the stopwords)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_Toc109095180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81" w:history="1">
                  <w:r w:rsidRPr="00B02F6F">
                    <w:rPr>
                      <w:rStyle w:val="Hyperlink"/>
                      <w:noProof/>
                    </w:rPr>
                    <w:t>A)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Roosevelt: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_Toc109095181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82" w:history="1">
                  <w:r w:rsidRPr="00B02F6F">
                    <w:rPr>
                      <w:rStyle w:val="Hyperlink"/>
                      <w:noProof/>
                    </w:rPr>
                    <w:t>B)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Kennedy: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_Toc109095182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E01119" w:rsidRDefault="00E01119">
                <w:pPr>
                  <w:pStyle w:val="TOC2"/>
                  <w:tabs>
                    <w:tab w:val="left" w:pos="660"/>
                    <w:tab w:val="right" w:leader="dot" w:pos="9926"/>
                  </w:tabs>
                  <w:rPr>
                    <w:noProof/>
                  </w:rPr>
                </w:pPr>
                <w:hyperlink w:anchor="_Toc109095183" w:history="1">
                  <w:r w:rsidRPr="00B02F6F">
                    <w:rPr>
                      <w:rStyle w:val="Hyperlink"/>
                      <w:noProof/>
                    </w:rPr>
                    <w:t>C)</w:t>
                  </w:r>
                  <w:r>
                    <w:rPr>
                      <w:noProof/>
                    </w:rPr>
                    <w:tab/>
                  </w:r>
                  <w:r w:rsidRPr="00B02F6F">
                    <w:rPr>
                      <w:rStyle w:val="Hyperlink"/>
                      <w:noProof/>
                    </w:rPr>
                    <w:t>Nixon: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_Toc109095183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AA3D4E" w:rsidRDefault="00AA3D4E">
                <w:r>
                  <w:rPr>
                    <w:b/>
                    <w:bCs/>
                    <w:noProof/>
                  </w:rPr>
                  <w:fldChar w:fldCharType="end"/>
                </w:r>
              </w:p>
            </w:sdtContent>
          </w:sdt>
          <w:p w:rsidR="00DF027C" w:rsidRDefault="00DF027C" w:rsidP="00DF027C">
            <w:pPr>
              <w:pStyle w:val="Content"/>
            </w:pPr>
          </w:p>
          <w:p w:rsidR="00AA3D4E" w:rsidRDefault="00AA3D4E" w:rsidP="00DF027C">
            <w:pPr>
              <w:pStyle w:val="Content"/>
            </w:pPr>
          </w:p>
        </w:tc>
      </w:tr>
      <w:tr w:rsidR="00DF027C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AA3D4E" w:rsidRDefault="00AA3D4E" w:rsidP="00AA3D4E">
            <w:pPr>
              <w:pStyle w:val="EmphasisText"/>
            </w:pPr>
          </w:p>
          <w:p w:rsidR="00AA3D4E" w:rsidRDefault="00AA3D4E" w:rsidP="00AA3D4E"/>
          <w:p w:rsidR="00DF027C" w:rsidRPr="00AA3D4E" w:rsidRDefault="00DF027C" w:rsidP="00AA3D4E"/>
        </w:tc>
      </w:tr>
      <w:tr w:rsidR="00DF027C" w:rsidTr="00DF027C">
        <w:trPr>
          <w:trHeight w:val="5931"/>
        </w:trPr>
        <w:tc>
          <w:tcPr>
            <w:tcW w:w="9999" w:type="dxa"/>
          </w:tcPr>
          <w:p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:rsidR="00AA3D4E" w:rsidRDefault="00AA3D4E" w:rsidP="00DF027C"/>
    <w:p w:rsidR="00AA3D4E" w:rsidRDefault="00AA3D4E">
      <w:pPr>
        <w:spacing w:after="200"/>
      </w:pPr>
      <w:r>
        <w:lastRenderedPageBreak/>
        <w:br w:type="page"/>
      </w:r>
    </w:p>
    <w:p w:rsidR="0087605E" w:rsidRDefault="00AA3D4E" w:rsidP="00AA3D4E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lastRenderedPageBreak/>
        <w:t>Problem 1:</w:t>
      </w:r>
    </w:p>
    <w:p w:rsidR="00AA3D4E" w:rsidRPr="009B5559" w:rsidRDefault="00AA3D4E" w:rsidP="009B5559">
      <w:pPr>
        <w:rPr>
          <w:rFonts w:ascii="Bahnschrift SemiBold" w:hAnsi="Bahnschrift SemiBold"/>
        </w:rPr>
      </w:pPr>
      <w:r w:rsidRPr="009B5559">
        <w:rPr>
          <w:rFonts w:ascii="Bahnschrift SemiBold" w:hAnsi="Bahnschrift SemiBold"/>
        </w:rPr>
        <w:t>You are hired by one of the leading news channels CNBE who wants to analyze recent elections. This survey was conducted on 1525 voters with 9 variables. You have to build a model, to predict which party a voter will vote for on the basis of the given information, to create an exit poll that will help in predicting overall win and seats covered by a particular party.</w:t>
      </w:r>
    </w:p>
    <w:p w:rsidR="009B5559" w:rsidRDefault="009B5559" w:rsidP="009B5559"/>
    <w:p w:rsidR="00AA3D4E" w:rsidRDefault="00AA3D4E" w:rsidP="009B5559">
      <w:r w:rsidRPr="00AA3D4E">
        <w:t>Dataset for Problem: </w:t>
      </w:r>
      <w:hyperlink r:id="rId10" w:tgtFrame="_blank" w:tooltip="Election_Data.xlsx" w:history="1">
        <w:r w:rsidRPr="00AA3D4E">
          <w:rPr>
            <w:rStyle w:val="Hyperlink"/>
            <w:sz w:val="28"/>
          </w:rPr>
          <w:t>Election_Data.xlsx</w:t>
        </w:r>
      </w:hyperlink>
    </w:p>
    <w:tbl>
      <w:tblPr>
        <w:tblpPr w:leftFromText="180" w:rightFromText="180" w:vertAnchor="text" w:horzAnchor="margin" w:tblpXSpec="center" w:tblpY="39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73"/>
        <w:gridCol w:w="4426"/>
      </w:tblGrid>
      <w:tr w:rsidR="00886377" w:rsidTr="00FC7CF8">
        <w:trPr>
          <w:trHeight w:val="493"/>
        </w:trPr>
        <w:tc>
          <w:tcPr>
            <w:tcW w:w="2773" w:type="dxa"/>
          </w:tcPr>
          <w:p w:rsidR="00886377" w:rsidRPr="009B5559" w:rsidRDefault="00886377" w:rsidP="009B5559">
            <w:pPr>
              <w:rPr>
                <w:b/>
              </w:rPr>
            </w:pPr>
            <w:r w:rsidRPr="009B5559">
              <w:rPr>
                <w:b/>
              </w:rPr>
              <w:t>Variable Name</w:t>
            </w:r>
          </w:p>
        </w:tc>
        <w:tc>
          <w:tcPr>
            <w:tcW w:w="4426" w:type="dxa"/>
          </w:tcPr>
          <w:p w:rsidR="00886377" w:rsidRPr="009B5559" w:rsidRDefault="00886377" w:rsidP="009B5559">
            <w:pPr>
              <w:rPr>
                <w:b/>
              </w:rPr>
            </w:pPr>
            <w:r w:rsidRPr="009B5559">
              <w:rPr>
                <w:b/>
              </w:rPr>
              <w:t>Description</w:t>
            </w:r>
          </w:p>
        </w:tc>
      </w:tr>
      <w:tr w:rsidR="00886377" w:rsidTr="00FC7CF8">
        <w:trPr>
          <w:trHeight w:val="469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vote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 xml:space="preserve">Party choice: Conservative or </w:t>
            </w:r>
            <w:proofErr w:type="spellStart"/>
            <w:r w:rsidRPr="00886377">
              <w:rPr>
                <w:szCs w:val="20"/>
              </w:rPr>
              <w:t>Labour</w:t>
            </w:r>
            <w:proofErr w:type="spellEnd"/>
          </w:p>
        </w:tc>
      </w:tr>
      <w:tr w:rsidR="00886377" w:rsidTr="00FC7CF8">
        <w:trPr>
          <w:trHeight w:val="493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age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in years</w:t>
            </w:r>
          </w:p>
        </w:tc>
      </w:tr>
      <w:tr w:rsidR="00886377" w:rsidTr="00FC7CF8">
        <w:trPr>
          <w:trHeight w:val="481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proofErr w:type="spellStart"/>
            <w:r w:rsidRPr="00886377">
              <w:rPr>
                <w:szCs w:val="20"/>
              </w:rPr>
              <w:t>economic.cond.national</w:t>
            </w:r>
            <w:proofErr w:type="spellEnd"/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Assessment of current national economic conditions, 1 to 5 (1 – poor, 5- great)</w:t>
            </w:r>
          </w:p>
        </w:tc>
      </w:tr>
      <w:tr w:rsidR="00886377" w:rsidTr="00FC7CF8">
        <w:trPr>
          <w:trHeight w:val="387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proofErr w:type="spellStart"/>
            <w:r w:rsidRPr="00886377">
              <w:rPr>
                <w:szCs w:val="20"/>
              </w:rPr>
              <w:t>economic.cond.househol</w:t>
            </w:r>
            <w:proofErr w:type="spellEnd"/>
            <w:r w:rsidRPr="00886377">
              <w:rPr>
                <w:szCs w:val="20"/>
              </w:rPr>
              <w:t xml:space="preserve"> d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Assessment of current household economic conditions, 1 to 5 (1 – poor, 5- great)</w:t>
            </w:r>
          </w:p>
        </w:tc>
      </w:tr>
      <w:tr w:rsidR="00886377" w:rsidTr="00FC7CF8">
        <w:trPr>
          <w:trHeight w:val="540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Blair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 xml:space="preserve">Assessment of the </w:t>
            </w:r>
            <w:proofErr w:type="spellStart"/>
            <w:r w:rsidRPr="00886377">
              <w:rPr>
                <w:szCs w:val="20"/>
              </w:rPr>
              <w:t>Labour</w:t>
            </w:r>
            <w:proofErr w:type="spellEnd"/>
            <w:r w:rsidRPr="00886377">
              <w:rPr>
                <w:szCs w:val="20"/>
              </w:rPr>
              <w:t xml:space="preserve"> leader, 1 to 5</w:t>
            </w:r>
          </w:p>
        </w:tc>
      </w:tr>
      <w:tr w:rsidR="00886377" w:rsidTr="00FC7CF8">
        <w:trPr>
          <w:trHeight w:val="715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Hague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Assessment of the Conservative leader, 1 to 5</w:t>
            </w:r>
          </w:p>
        </w:tc>
      </w:tr>
      <w:tr w:rsidR="00886377" w:rsidTr="00FC7CF8">
        <w:trPr>
          <w:trHeight w:val="540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Europe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Assessment of the Conservative leader, 1 to 5</w:t>
            </w:r>
          </w:p>
        </w:tc>
      </w:tr>
      <w:tr w:rsidR="00886377" w:rsidTr="00FC7CF8">
        <w:trPr>
          <w:trHeight w:val="504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proofErr w:type="spellStart"/>
            <w:r w:rsidRPr="00886377">
              <w:rPr>
                <w:szCs w:val="20"/>
              </w:rPr>
              <w:t>political.knowledge</w:t>
            </w:r>
            <w:proofErr w:type="spellEnd"/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 xml:space="preserve">Knowledge of </w:t>
            </w:r>
            <w:proofErr w:type="spellStart"/>
            <w:r w:rsidRPr="00886377">
              <w:rPr>
                <w:szCs w:val="20"/>
              </w:rPr>
              <w:t>parties&amp;apos</w:t>
            </w:r>
            <w:proofErr w:type="spellEnd"/>
            <w:r w:rsidRPr="00886377">
              <w:rPr>
                <w:szCs w:val="20"/>
              </w:rPr>
              <w:t>; positions on European integration, 0 to 3</w:t>
            </w:r>
          </w:p>
        </w:tc>
      </w:tr>
      <w:tr w:rsidR="00886377" w:rsidTr="00FC7CF8">
        <w:trPr>
          <w:trHeight w:val="587"/>
        </w:trPr>
        <w:tc>
          <w:tcPr>
            <w:tcW w:w="2773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gender</w:t>
            </w:r>
          </w:p>
        </w:tc>
        <w:tc>
          <w:tcPr>
            <w:tcW w:w="4426" w:type="dxa"/>
          </w:tcPr>
          <w:p w:rsidR="00886377" w:rsidRPr="00886377" w:rsidRDefault="00886377" w:rsidP="009B5559">
            <w:pPr>
              <w:rPr>
                <w:szCs w:val="20"/>
              </w:rPr>
            </w:pPr>
            <w:r w:rsidRPr="00886377">
              <w:rPr>
                <w:szCs w:val="20"/>
              </w:rPr>
              <w:t>female or male</w:t>
            </w:r>
          </w:p>
        </w:tc>
      </w:tr>
    </w:tbl>
    <w:p w:rsidR="00886377" w:rsidRDefault="00886377">
      <w:pPr>
        <w:spacing w:after="200"/>
      </w:pPr>
    </w:p>
    <w:p w:rsidR="00886377" w:rsidRDefault="00886377">
      <w:pPr>
        <w:spacing w:after="200"/>
      </w:pPr>
    </w:p>
    <w:p w:rsidR="00FC7CF8" w:rsidRDefault="00FC7CF8">
      <w:pPr>
        <w:spacing w:after="200"/>
        <w:rPr>
          <w:rFonts w:ascii="Arial" w:eastAsiaTheme="majorEastAsia" w:hAnsi="Arial" w:cs="Arial"/>
          <w:color w:val="000000"/>
          <w:kern w:val="28"/>
          <w:szCs w:val="28"/>
          <w:shd w:val="clear" w:color="auto" w:fill="FFFFFF"/>
        </w:rPr>
      </w:pPr>
      <w:r>
        <w:br w:type="page"/>
      </w:r>
    </w:p>
    <w:p w:rsidR="009B5559" w:rsidRDefault="00886377" w:rsidP="00E6237D">
      <w:pPr>
        <w:pStyle w:val="Heading1"/>
      </w:pPr>
      <w:bookmarkStart w:id="2" w:name="_Toc109095143"/>
      <w:r w:rsidRPr="00886377">
        <w:lastRenderedPageBreak/>
        <w:t xml:space="preserve">Read the dataset. Do the descriptive statistics and do the null value condition </w:t>
      </w:r>
      <w:r w:rsidR="00FC7CF8">
        <w:t>check and w</w:t>
      </w:r>
      <w:r w:rsidRPr="00886377">
        <w:t>rite an inference on it</w:t>
      </w:r>
      <w:r w:rsidR="00FC7CF8">
        <w:t>.</w:t>
      </w:r>
      <w:bookmarkEnd w:id="2"/>
    </w:p>
    <w:p w:rsidR="00FC7CF8" w:rsidRDefault="00FC7CF8" w:rsidP="00FC7CF8"/>
    <w:p w:rsidR="00FC7CF8" w:rsidRDefault="00FC7CF8" w:rsidP="00FC7CF8">
      <w:pPr>
        <w:ind w:firstLine="720"/>
      </w:pPr>
      <w:r w:rsidRPr="00FC7CF8">
        <w:t>Let’s take a look at the head and tail of the dataset.</w:t>
      </w:r>
    </w:p>
    <w:p w:rsidR="00FC7CF8" w:rsidRDefault="00FC7CF8" w:rsidP="00FC7CF8">
      <w:pPr>
        <w:ind w:firstLine="720"/>
      </w:pPr>
    </w:p>
    <w:p w:rsidR="00FC7CF8" w:rsidRDefault="00FC7CF8" w:rsidP="005250B8">
      <w:pPr>
        <w:jc w:val="center"/>
      </w:pPr>
      <w:r w:rsidRPr="00FC7CF8">
        <w:rPr>
          <w:noProof/>
        </w:rPr>
        <w:drawing>
          <wp:inline distT="0" distB="0" distL="0" distR="0" wp14:anchorId="12C47E00" wp14:editId="4C218DE0">
            <wp:extent cx="6309360" cy="1252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F8" w:rsidRDefault="00FC7CF8" w:rsidP="00FC7CF8">
      <w:pPr>
        <w:ind w:firstLine="720"/>
      </w:pPr>
    </w:p>
    <w:p w:rsidR="00FC7CF8" w:rsidRDefault="00FC7CF8" w:rsidP="00FC7CF8">
      <w:pPr>
        <w:ind w:firstLine="720"/>
      </w:pPr>
      <w:r w:rsidRPr="00FC7CF8">
        <w:t>The dataset has no null values, there are 8 variables that are integers and 2 variables are objects.</w:t>
      </w:r>
    </w:p>
    <w:p w:rsidR="00FC7CF8" w:rsidRDefault="00FC7CF8" w:rsidP="00FC7CF8">
      <w:pPr>
        <w:ind w:firstLine="720"/>
      </w:pPr>
    </w:p>
    <w:p w:rsidR="00FC7CF8" w:rsidRDefault="00FC7CF8" w:rsidP="00FC7CF8">
      <w:pPr>
        <w:ind w:firstLine="720"/>
        <w:jc w:val="center"/>
      </w:pPr>
      <w:r w:rsidRPr="00FC7CF8">
        <w:rPr>
          <w:noProof/>
        </w:rPr>
        <w:drawing>
          <wp:inline distT="0" distB="0" distL="0" distR="0" wp14:anchorId="3B0459C0" wp14:editId="5CDF3690">
            <wp:extent cx="3050438" cy="211018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61" cy="21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59" w:rsidRDefault="009B5559" w:rsidP="00FC7CF8">
      <w:pPr>
        <w:ind w:firstLine="720"/>
        <w:jc w:val="center"/>
      </w:pPr>
    </w:p>
    <w:p w:rsidR="00FC7CF8" w:rsidRDefault="00FC7CF8" w:rsidP="005158B8">
      <w:pPr>
        <w:pStyle w:val="Heading2"/>
        <w:numPr>
          <w:ilvl w:val="1"/>
          <w:numId w:val="2"/>
        </w:numPr>
      </w:pPr>
      <w:bookmarkStart w:id="3" w:name="_Toc109095144"/>
      <w:r w:rsidRPr="00FC7CF8">
        <w:t>Descriptive statistics of the dataset</w:t>
      </w:r>
      <w:bookmarkEnd w:id="3"/>
    </w:p>
    <w:p w:rsidR="00FC7CF8" w:rsidRDefault="00FC7CF8" w:rsidP="00FC7CF8">
      <w:pPr>
        <w:ind w:firstLine="720"/>
        <w:jc w:val="center"/>
      </w:pPr>
      <w:r w:rsidRPr="00FC7CF8">
        <w:rPr>
          <w:noProof/>
        </w:rPr>
        <w:drawing>
          <wp:inline distT="0" distB="0" distL="0" distR="0" wp14:anchorId="738CD805" wp14:editId="3E772009">
            <wp:extent cx="6309360" cy="1680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F8" w:rsidRDefault="00FC7CF8" w:rsidP="00FC7CF8">
      <w:pPr>
        <w:ind w:firstLine="720"/>
        <w:jc w:val="center"/>
      </w:pPr>
    </w:p>
    <w:p w:rsidR="00FC7CF8" w:rsidRPr="009B5559" w:rsidRDefault="00FC7CF8" w:rsidP="005158B8">
      <w:pPr>
        <w:pStyle w:val="Heading2"/>
        <w:numPr>
          <w:ilvl w:val="1"/>
          <w:numId w:val="2"/>
        </w:numPr>
      </w:pPr>
      <w:bookmarkStart w:id="4" w:name="_Toc109095145"/>
      <w:r w:rsidRPr="009B5559">
        <w:lastRenderedPageBreak/>
        <w:t>Checking for null values:</w:t>
      </w:r>
      <w:bookmarkEnd w:id="4"/>
    </w:p>
    <w:p w:rsidR="00FC7CF8" w:rsidRDefault="00FC7CF8" w:rsidP="00FC7CF8">
      <w:pPr>
        <w:ind w:firstLine="720"/>
        <w:jc w:val="center"/>
      </w:pPr>
      <w:r w:rsidRPr="00FC7CF8">
        <w:rPr>
          <w:noProof/>
        </w:rPr>
        <w:drawing>
          <wp:inline distT="0" distB="0" distL="0" distR="0" wp14:anchorId="338C0EA4" wp14:editId="55FCDF61">
            <wp:extent cx="1821484" cy="131853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2572" cy="13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F8" w:rsidRDefault="00FC7CF8" w:rsidP="00FC7CF8">
      <w:pPr>
        <w:ind w:firstLine="720"/>
        <w:jc w:val="center"/>
      </w:pPr>
      <w:r w:rsidRPr="00FC7CF8">
        <w:rPr>
          <w:noProof/>
        </w:rPr>
        <w:drawing>
          <wp:inline distT="0" distB="0" distL="0" distR="0" wp14:anchorId="5C663C13" wp14:editId="52F8A659">
            <wp:extent cx="1784908" cy="162193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7561" cy="16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D7" w:rsidRDefault="00EE33D7" w:rsidP="00FC7CF8">
      <w:pPr>
        <w:ind w:firstLine="720"/>
        <w:jc w:val="center"/>
      </w:pPr>
    </w:p>
    <w:p w:rsidR="00EE33D7" w:rsidRDefault="00EE33D7" w:rsidP="005158B8">
      <w:pPr>
        <w:pStyle w:val="Heading2"/>
        <w:numPr>
          <w:ilvl w:val="1"/>
          <w:numId w:val="2"/>
        </w:numPr>
      </w:pPr>
      <w:bookmarkStart w:id="5" w:name="_Toc109095146"/>
      <w:r>
        <w:t>Skewness of the dataset</w:t>
      </w:r>
      <w:bookmarkEnd w:id="5"/>
    </w:p>
    <w:p w:rsidR="00EE33D7" w:rsidRDefault="00EE33D7" w:rsidP="00EE33D7">
      <w:pPr>
        <w:ind w:firstLine="720"/>
        <w:jc w:val="center"/>
        <w:rPr>
          <w:sz w:val="22"/>
          <w:u w:val="single"/>
        </w:rPr>
      </w:pPr>
      <w:r w:rsidRPr="00EE33D7">
        <w:rPr>
          <w:noProof/>
          <w:sz w:val="22"/>
          <w:u w:val="single"/>
        </w:rPr>
        <w:drawing>
          <wp:inline distT="0" distB="0" distL="0" distR="0" wp14:anchorId="737E2973" wp14:editId="19205B02">
            <wp:extent cx="2152950" cy="111458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D7" w:rsidRDefault="00EE33D7" w:rsidP="00FC7CF8">
      <w:pPr>
        <w:ind w:firstLine="720"/>
        <w:rPr>
          <w:sz w:val="22"/>
          <w:u w:val="single"/>
        </w:rPr>
      </w:pPr>
    </w:p>
    <w:p w:rsidR="00FC7CF8" w:rsidRPr="00DC1373" w:rsidRDefault="00FC7CF8" w:rsidP="005158B8">
      <w:pPr>
        <w:pStyle w:val="Heading2"/>
        <w:numPr>
          <w:ilvl w:val="1"/>
          <w:numId w:val="2"/>
        </w:numPr>
      </w:pPr>
      <w:bookmarkStart w:id="6" w:name="_Toc109095147"/>
      <w:r w:rsidRPr="00DC1373">
        <w:t>Inference:</w:t>
      </w:r>
      <w:bookmarkEnd w:id="6"/>
    </w:p>
    <w:p w:rsidR="00DC1373" w:rsidRPr="00DC1373" w:rsidRDefault="00DC1373" w:rsidP="00FC7CF8">
      <w:pPr>
        <w:ind w:firstLine="720"/>
        <w:rPr>
          <w:sz w:val="22"/>
        </w:rPr>
      </w:pPr>
    </w:p>
    <w:p w:rsidR="00FC7CF8" w:rsidRDefault="00FC7CF8" w:rsidP="005158B8">
      <w:pPr>
        <w:pStyle w:val="ListParagraph"/>
        <w:numPr>
          <w:ilvl w:val="0"/>
          <w:numId w:val="1"/>
        </w:numPr>
      </w:pPr>
      <w:r>
        <w:t>With the problem statement we know that the target variable is ‘Vote’ from the dataset.</w:t>
      </w:r>
    </w:p>
    <w:p w:rsidR="00FC7CF8" w:rsidRDefault="00FC7CF8" w:rsidP="005158B8">
      <w:pPr>
        <w:pStyle w:val="ListParagraph"/>
        <w:numPr>
          <w:ilvl w:val="0"/>
          <w:numId w:val="1"/>
        </w:numPr>
      </w:pPr>
      <w:r>
        <w:t>The head and tail of the dataset tells us that there are 2 main parties for whom the voters are voting for and they are namely: ‘</w:t>
      </w:r>
      <w:proofErr w:type="spellStart"/>
      <w:r>
        <w:t>Labour</w:t>
      </w:r>
      <w:proofErr w:type="spellEnd"/>
      <w:r>
        <w:t>’ and ‘Conservative’.</w:t>
      </w:r>
    </w:p>
    <w:p w:rsidR="00FC7CF8" w:rsidRDefault="00FC7CF8" w:rsidP="005158B8">
      <w:pPr>
        <w:pStyle w:val="ListParagraph"/>
        <w:numPr>
          <w:ilvl w:val="0"/>
          <w:numId w:val="1"/>
        </w:numPr>
      </w:pPr>
      <w:r>
        <w:t>The dataset has 10 unique columns, out of which 2 are objects and 8 are integers. Column “Unnamed</w:t>
      </w:r>
      <w:proofErr w:type="gramStart"/>
      <w:r>
        <w:t>:0</w:t>
      </w:r>
      <w:proofErr w:type="gramEnd"/>
      <w:r>
        <w:t>” is an index column and will be dropped while performing EDA.</w:t>
      </w:r>
    </w:p>
    <w:p w:rsidR="00FC7CF8" w:rsidRDefault="00FC7CF8" w:rsidP="005158B8">
      <w:pPr>
        <w:pStyle w:val="ListParagraph"/>
        <w:numPr>
          <w:ilvl w:val="0"/>
          <w:numId w:val="1"/>
        </w:numPr>
      </w:pPr>
      <w:r>
        <w:t>From the descriptive statistics we can see that the youngest voter is of the age 24, 50% of the voters are of the age 53 and the oldest voter is 93 years old</w:t>
      </w:r>
    </w:p>
    <w:p w:rsidR="00FC7CF8" w:rsidRDefault="00FC7CF8" w:rsidP="005158B8">
      <w:pPr>
        <w:pStyle w:val="ListParagraph"/>
        <w:numPr>
          <w:ilvl w:val="0"/>
          <w:numId w:val="1"/>
        </w:numPr>
      </w:pPr>
      <w:proofErr w:type="spellStart"/>
      <w:r>
        <w:t>Labour</w:t>
      </w:r>
      <w:proofErr w:type="spellEnd"/>
      <w:r>
        <w:t xml:space="preserve"> party seems to be bagging more number of votes and the most number of voters are females</w:t>
      </w:r>
    </w:p>
    <w:p w:rsidR="00FC7CF8" w:rsidRDefault="00FC7CF8" w:rsidP="005158B8">
      <w:pPr>
        <w:pStyle w:val="ListParagraph"/>
        <w:numPr>
          <w:ilvl w:val="0"/>
          <w:numId w:val="1"/>
        </w:numPr>
      </w:pPr>
      <w:r>
        <w:t>Variables ‘</w:t>
      </w:r>
      <w:proofErr w:type="spellStart"/>
      <w:r>
        <w:t>economic.cond.national</w:t>
      </w:r>
      <w:proofErr w:type="spellEnd"/>
      <w:r>
        <w:t>’, ‘</w:t>
      </w:r>
      <w:proofErr w:type="spellStart"/>
      <w:r>
        <w:t>economic.cond.household</w:t>
      </w:r>
      <w:proofErr w:type="spellEnd"/>
      <w:r>
        <w:t>’, ‘Blair’, ‘Hague’, ‘Europe’ and ‘</w:t>
      </w:r>
      <w:proofErr w:type="spellStart"/>
      <w:r>
        <w:t>political.knowledge</w:t>
      </w:r>
      <w:proofErr w:type="spellEnd"/>
      <w:r>
        <w:t>’ are ordinal variables.</w:t>
      </w:r>
    </w:p>
    <w:p w:rsidR="00DC1373" w:rsidRDefault="00FC7CF8" w:rsidP="005158B8">
      <w:pPr>
        <w:pStyle w:val="ListParagraph"/>
        <w:numPr>
          <w:ilvl w:val="0"/>
          <w:numId w:val="1"/>
        </w:numPr>
      </w:pPr>
      <w:r>
        <w:t xml:space="preserve">50% of the voters have assessed ‘Blair’ who is the leader of </w:t>
      </w:r>
      <w:proofErr w:type="spellStart"/>
      <w:r>
        <w:t>Labour</w:t>
      </w:r>
      <w:proofErr w:type="spellEnd"/>
      <w:r>
        <w:t xml:space="preserve"> Party to be at 4 which is higher than that of ‘Hague’ who is the leader of Conservative Party</w:t>
      </w:r>
    </w:p>
    <w:p w:rsidR="00DC1373" w:rsidRDefault="00DC1373" w:rsidP="00DC1373">
      <w:pPr>
        <w:rPr>
          <w:shd w:val="clear" w:color="auto" w:fill="FFFFFF"/>
        </w:rPr>
      </w:pPr>
    </w:p>
    <w:p w:rsidR="00DC1373" w:rsidRDefault="00DC1373" w:rsidP="00DC1373">
      <w:pPr>
        <w:rPr>
          <w:shd w:val="clear" w:color="auto" w:fill="FFFFFF"/>
        </w:rPr>
      </w:pPr>
    </w:p>
    <w:p w:rsidR="00DC1373" w:rsidRDefault="00DC1373" w:rsidP="00E6237D">
      <w:pPr>
        <w:pStyle w:val="Heading1"/>
      </w:pPr>
      <w:bookmarkStart w:id="7" w:name="_Toc109095148"/>
      <w:r w:rsidRPr="00DC1373">
        <w:lastRenderedPageBreak/>
        <w:t>Perform Univariate and Bivariate Analysis. Do exploratory data analysis. Check for Outliers.</w:t>
      </w:r>
      <w:bookmarkEnd w:id="7"/>
    </w:p>
    <w:p w:rsidR="00DC1373" w:rsidRDefault="00DC1373" w:rsidP="00DC1373">
      <w:pPr>
        <w:pStyle w:val="Name"/>
        <w:jc w:val="left"/>
      </w:pPr>
    </w:p>
    <w:p w:rsidR="00DC1373" w:rsidRDefault="00DC1373" w:rsidP="005158B8">
      <w:pPr>
        <w:pStyle w:val="Heading2"/>
        <w:numPr>
          <w:ilvl w:val="0"/>
          <w:numId w:val="22"/>
        </w:numPr>
      </w:pPr>
      <w:bookmarkStart w:id="8" w:name="_Toc109095149"/>
      <w:r w:rsidRPr="00DC1373">
        <w:t>Exploratory Data Analysis:</w:t>
      </w:r>
      <w:bookmarkEnd w:id="8"/>
    </w:p>
    <w:p w:rsidR="00DC1373" w:rsidRDefault="00DC1373" w:rsidP="00DC1373">
      <w:pPr>
        <w:pStyle w:val="Name"/>
        <w:ind w:left="720"/>
        <w:jc w:val="left"/>
        <w:rPr>
          <w:u w:val="single"/>
        </w:rPr>
      </w:pPr>
    </w:p>
    <w:p w:rsidR="00DC1373" w:rsidRDefault="00DC1373" w:rsidP="00DC1373">
      <w:pPr>
        <w:pStyle w:val="Name"/>
        <w:ind w:left="720"/>
        <w:jc w:val="left"/>
      </w:pPr>
      <w:r>
        <w:t>The dataset has 10 columns and 1525 rows.</w:t>
      </w:r>
    </w:p>
    <w:p w:rsidR="00DC1373" w:rsidRDefault="00DC1373" w:rsidP="00DC1373">
      <w:pPr>
        <w:pStyle w:val="Name"/>
        <w:ind w:left="720"/>
        <w:jc w:val="left"/>
      </w:pPr>
    </w:p>
    <w:p w:rsidR="00DC1373" w:rsidRDefault="00DC1373" w:rsidP="005250B8">
      <w:pPr>
        <w:jc w:val="center"/>
      </w:pPr>
      <w:r w:rsidRPr="00DC1373">
        <w:rPr>
          <w:noProof/>
        </w:rPr>
        <w:drawing>
          <wp:inline distT="0" distB="0" distL="0" distR="0" wp14:anchorId="1315A53B" wp14:editId="3A4DBD47">
            <wp:extent cx="5506218" cy="304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3" w:rsidRDefault="00DC1373" w:rsidP="00DC1373">
      <w:pPr>
        <w:pStyle w:val="Name"/>
        <w:ind w:left="720"/>
        <w:jc w:val="left"/>
      </w:pPr>
    </w:p>
    <w:p w:rsidR="00DC1373" w:rsidRDefault="00DC1373" w:rsidP="00DC1373">
      <w:pPr>
        <w:pStyle w:val="Name"/>
        <w:ind w:left="720"/>
        <w:jc w:val="left"/>
      </w:pPr>
      <w:r>
        <w:t>Column “Unnamed: 0” should be dropped since it does not have any significance in this study Snippet below shows the head and tail after dropping column “Unnamed: 0”</w:t>
      </w:r>
    </w:p>
    <w:p w:rsidR="00DC1373" w:rsidRDefault="00DC1373" w:rsidP="00DC1373">
      <w:pPr>
        <w:pStyle w:val="Name"/>
        <w:ind w:left="720"/>
        <w:jc w:val="left"/>
      </w:pPr>
    </w:p>
    <w:p w:rsidR="00DC1373" w:rsidRDefault="00DC1373" w:rsidP="005250B8">
      <w:pPr>
        <w:jc w:val="center"/>
      </w:pPr>
      <w:r w:rsidRPr="00DC1373">
        <w:rPr>
          <w:noProof/>
        </w:rPr>
        <w:drawing>
          <wp:inline distT="0" distB="0" distL="0" distR="0" wp14:anchorId="3010D268" wp14:editId="6612ADC4">
            <wp:extent cx="6309360" cy="1470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3" w:rsidRDefault="00DC1373" w:rsidP="00DC1373">
      <w:pPr>
        <w:pStyle w:val="Name"/>
        <w:ind w:left="720"/>
        <w:jc w:val="center"/>
      </w:pPr>
    </w:p>
    <w:p w:rsidR="00DC1373" w:rsidRDefault="00DC1373" w:rsidP="00DC1373">
      <w:pPr>
        <w:pStyle w:val="Name"/>
        <w:ind w:left="720"/>
        <w:jc w:val="left"/>
      </w:pPr>
      <w:r>
        <w:t xml:space="preserve">Although we know from section 1.1 that there are no null values, the snippet below proves the point further. (Note: Please check the code for this inference from </w:t>
      </w:r>
      <w:proofErr w:type="spellStart"/>
      <w:r>
        <w:t>jupyter</w:t>
      </w:r>
      <w:proofErr w:type="spellEnd"/>
      <w:r>
        <w:t xml:space="preserve"> notebook)</w:t>
      </w:r>
    </w:p>
    <w:p w:rsidR="00DC1373" w:rsidRDefault="00DC1373" w:rsidP="00DC1373">
      <w:pPr>
        <w:pStyle w:val="Name"/>
        <w:ind w:left="720"/>
        <w:jc w:val="left"/>
      </w:pPr>
    </w:p>
    <w:p w:rsidR="00DC1373" w:rsidRDefault="00C92321" w:rsidP="005250B8">
      <w:pPr>
        <w:jc w:val="center"/>
      </w:pPr>
      <w:r w:rsidRPr="00C92321">
        <w:rPr>
          <w:noProof/>
        </w:rPr>
        <w:drawing>
          <wp:inline distT="0" distB="0" distL="0" distR="0" wp14:anchorId="70D3B454" wp14:editId="0918E9B0">
            <wp:extent cx="2257740" cy="189574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1" w:rsidRDefault="00C92321" w:rsidP="00DC1373">
      <w:pPr>
        <w:pStyle w:val="Name"/>
        <w:ind w:left="720"/>
        <w:jc w:val="left"/>
      </w:pPr>
    </w:p>
    <w:p w:rsidR="00DC1373" w:rsidRDefault="00C92321" w:rsidP="00C92321">
      <w:pPr>
        <w:pStyle w:val="Name"/>
        <w:ind w:left="720"/>
        <w:jc w:val="left"/>
      </w:pPr>
      <w:r>
        <w:t>Similarly, let’s also check the data types of each variable. Variable “vote” and “gender” are objects and the rest are integers.</w:t>
      </w:r>
    </w:p>
    <w:p w:rsidR="00C92321" w:rsidRDefault="00C92321" w:rsidP="00C92321">
      <w:pPr>
        <w:pStyle w:val="Name"/>
        <w:ind w:left="720"/>
        <w:jc w:val="left"/>
      </w:pPr>
    </w:p>
    <w:p w:rsidR="00C92321" w:rsidRDefault="00C92321" w:rsidP="005250B8">
      <w:pPr>
        <w:jc w:val="center"/>
      </w:pPr>
      <w:r w:rsidRPr="00C92321">
        <w:rPr>
          <w:noProof/>
        </w:rPr>
        <w:drawing>
          <wp:inline distT="0" distB="0" distL="0" distR="0" wp14:anchorId="0D544042" wp14:editId="366B5717">
            <wp:extent cx="2648320" cy="19052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1" w:rsidRDefault="00C92321" w:rsidP="00C92321">
      <w:pPr>
        <w:pStyle w:val="Name"/>
        <w:ind w:left="720"/>
        <w:jc w:val="left"/>
        <w:rPr>
          <w:u w:val="single"/>
        </w:rPr>
      </w:pPr>
    </w:p>
    <w:p w:rsidR="00C92321" w:rsidRDefault="00C92321" w:rsidP="00C92321">
      <w:pPr>
        <w:pStyle w:val="Name"/>
        <w:ind w:left="720"/>
        <w:jc w:val="left"/>
      </w:pPr>
      <w:r>
        <w:t>The dataset has 8 duplicate records which will be dropped as they do not add any value to the study</w:t>
      </w:r>
    </w:p>
    <w:p w:rsidR="00C92321" w:rsidRDefault="00C92321" w:rsidP="00C92321">
      <w:pPr>
        <w:pStyle w:val="Name"/>
        <w:ind w:left="720"/>
        <w:jc w:val="left"/>
      </w:pPr>
    </w:p>
    <w:p w:rsidR="00C92321" w:rsidRDefault="00C92321" w:rsidP="005250B8">
      <w:pPr>
        <w:jc w:val="center"/>
      </w:pPr>
      <w:r w:rsidRPr="00C92321">
        <w:rPr>
          <w:noProof/>
        </w:rPr>
        <w:drawing>
          <wp:inline distT="0" distB="0" distL="0" distR="0" wp14:anchorId="13EE014D" wp14:editId="269BEAB4">
            <wp:extent cx="2619741" cy="3429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1" w:rsidRDefault="00C92321" w:rsidP="00C92321">
      <w:pPr>
        <w:pStyle w:val="Name"/>
        <w:ind w:left="720"/>
        <w:jc w:val="left"/>
        <w:rPr>
          <w:u w:val="single"/>
        </w:rPr>
      </w:pPr>
    </w:p>
    <w:p w:rsidR="00C92321" w:rsidRDefault="00C92321" w:rsidP="00C92321">
      <w:pPr>
        <w:pStyle w:val="Name"/>
        <w:ind w:left="720"/>
        <w:jc w:val="left"/>
      </w:pPr>
      <w:r>
        <w:t>Let’s take a look at the shape of the dataset after dropping the duplicated records and column “Unnamed: 0”</w:t>
      </w:r>
    </w:p>
    <w:p w:rsidR="00C92321" w:rsidRDefault="00C92321" w:rsidP="00C92321">
      <w:pPr>
        <w:pStyle w:val="Name"/>
        <w:ind w:left="720"/>
        <w:jc w:val="left"/>
      </w:pPr>
    </w:p>
    <w:p w:rsidR="00C92321" w:rsidRDefault="00C92321" w:rsidP="005250B8">
      <w:pPr>
        <w:jc w:val="center"/>
      </w:pPr>
      <w:r w:rsidRPr="00C92321">
        <w:rPr>
          <w:noProof/>
        </w:rPr>
        <w:drawing>
          <wp:inline distT="0" distB="0" distL="0" distR="0" wp14:anchorId="7464A89B" wp14:editId="629691AD">
            <wp:extent cx="1771897" cy="4572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1" w:rsidRDefault="00C92321" w:rsidP="00C92321">
      <w:pPr>
        <w:pStyle w:val="Name"/>
        <w:ind w:left="720"/>
        <w:jc w:val="left"/>
      </w:pPr>
    </w:p>
    <w:p w:rsidR="00C92321" w:rsidRDefault="00C92321" w:rsidP="00C92321">
      <w:pPr>
        <w:pStyle w:val="Name"/>
        <w:ind w:left="720"/>
        <w:jc w:val="left"/>
      </w:pPr>
      <w:r>
        <w:t>As seen in section 1.1, variables “</w:t>
      </w:r>
      <w:proofErr w:type="spellStart"/>
      <w:r>
        <w:t>economic.cond.national</w:t>
      </w:r>
      <w:proofErr w:type="spellEnd"/>
      <w:r>
        <w:t>”, “</w:t>
      </w:r>
      <w:proofErr w:type="spellStart"/>
      <w:r>
        <w:t>economic.cond.household</w:t>
      </w:r>
      <w:proofErr w:type="spellEnd"/>
      <w:r>
        <w:t>”, “Blair”, “Hague”, “Europe” and “</w:t>
      </w:r>
      <w:proofErr w:type="spellStart"/>
      <w:r>
        <w:t>political.knowledge</w:t>
      </w:r>
      <w:proofErr w:type="spellEnd"/>
      <w:r>
        <w:t>” are ordinal variables and must be converted to object data type. Info of the variables after converting the variables.</w:t>
      </w:r>
    </w:p>
    <w:p w:rsidR="00C92321" w:rsidRDefault="00C92321" w:rsidP="00C92321">
      <w:pPr>
        <w:pStyle w:val="Name"/>
        <w:ind w:left="720"/>
        <w:jc w:val="left"/>
      </w:pPr>
    </w:p>
    <w:p w:rsidR="00C92321" w:rsidRDefault="00C92321" w:rsidP="005250B8">
      <w:pPr>
        <w:jc w:val="center"/>
      </w:pPr>
      <w:r w:rsidRPr="00C92321">
        <w:rPr>
          <w:noProof/>
        </w:rPr>
        <w:drawing>
          <wp:inline distT="0" distB="0" distL="0" distR="0" wp14:anchorId="6DC2E0C2" wp14:editId="71BEA534">
            <wp:extent cx="3371353" cy="2244867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8" cy="225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1" w:rsidRDefault="00C92321" w:rsidP="00C92321">
      <w:pPr>
        <w:pStyle w:val="Name"/>
        <w:ind w:left="720"/>
        <w:jc w:val="left"/>
      </w:pPr>
    </w:p>
    <w:p w:rsidR="00C92321" w:rsidRDefault="00C92321" w:rsidP="00C92321">
      <w:pPr>
        <w:pStyle w:val="Name"/>
        <w:ind w:left="720"/>
        <w:jc w:val="left"/>
      </w:pPr>
    </w:p>
    <w:p w:rsidR="00A835D2" w:rsidRDefault="00A835D2" w:rsidP="00C92321">
      <w:pPr>
        <w:pStyle w:val="Name"/>
        <w:ind w:left="720"/>
        <w:jc w:val="left"/>
      </w:pPr>
      <w:r>
        <w:t>Let’s check the unique values in the categorical/ object variables</w:t>
      </w:r>
    </w:p>
    <w:p w:rsidR="00A835D2" w:rsidRDefault="00A835D2" w:rsidP="00C92321">
      <w:pPr>
        <w:pStyle w:val="Name"/>
        <w:ind w:left="720"/>
        <w:jc w:val="left"/>
      </w:pPr>
    </w:p>
    <w:p w:rsidR="00A835D2" w:rsidRDefault="00A835D2" w:rsidP="005250B8">
      <w:pPr>
        <w:jc w:val="center"/>
      </w:pPr>
      <w:r w:rsidRPr="00A835D2">
        <w:rPr>
          <w:noProof/>
        </w:rPr>
        <w:drawing>
          <wp:inline distT="0" distB="0" distL="0" distR="0" wp14:anchorId="30D60757" wp14:editId="7F20F309">
            <wp:extent cx="2057687" cy="18385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D2" w:rsidRDefault="00A835D2" w:rsidP="00C92321">
      <w:pPr>
        <w:pStyle w:val="Name"/>
        <w:ind w:left="720"/>
        <w:jc w:val="left"/>
      </w:pPr>
    </w:p>
    <w:p w:rsidR="00A835D2" w:rsidRDefault="00A835D2" w:rsidP="00A835D2">
      <w:pPr>
        <w:pStyle w:val="Name"/>
        <w:ind w:left="720"/>
        <w:jc w:val="left"/>
      </w:pPr>
      <w:r>
        <w:t>Since variable “vote” is our target variable and it has 2 categories.</w:t>
      </w:r>
    </w:p>
    <w:p w:rsidR="00A835D2" w:rsidRDefault="00A835D2" w:rsidP="00A835D2">
      <w:pPr>
        <w:pStyle w:val="Name"/>
        <w:ind w:left="720"/>
        <w:jc w:val="left"/>
      </w:pPr>
    </w:p>
    <w:p w:rsidR="00A835D2" w:rsidRPr="00A835D2" w:rsidRDefault="00A835D2" w:rsidP="005158B8">
      <w:pPr>
        <w:pStyle w:val="Heading3"/>
        <w:numPr>
          <w:ilvl w:val="2"/>
          <w:numId w:val="2"/>
        </w:numPr>
      </w:pPr>
      <w:bookmarkStart w:id="9" w:name="_Toc109095150"/>
      <w:r w:rsidRPr="00A835D2">
        <w:t>Inferences:</w:t>
      </w:r>
      <w:bookmarkEnd w:id="9"/>
    </w:p>
    <w:p w:rsidR="00A835D2" w:rsidRPr="00A835D2" w:rsidRDefault="00A835D2" w:rsidP="005158B8">
      <w:pPr>
        <w:pStyle w:val="Name"/>
        <w:numPr>
          <w:ilvl w:val="0"/>
          <w:numId w:val="3"/>
        </w:numPr>
        <w:jc w:val="left"/>
      </w:pPr>
      <w:r w:rsidRPr="00A835D2">
        <w:t>By doing initial EDA, we can say that the original data set had 1525 rows and 10 columns</w:t>
      </w:r>
    </w:p>
    <w:p w:rsidR="00A835D2" w:rsidRPr="00A835D2" w:rsidRDefault="00A835D2" w:rsidP="005158B8">
      <w:pPr>
        <w:pStyle w:val="Name"/>
        <w:numPr>
          <w:ilvl w:val="0"/>
          <w:numId w:val="3"/>
        </w:numPr>
        <w:jc w:val="left"/>
      </w:pPr>
      <w:r w:rsidRPr="00A835D2">
        <w:t>There are 2 variables whose datatype is “object” and these are categorical variables</w:t>
      </w:r>
    </w:p>
    <w:p w:rsidR="00A835D2" w:rsidRPr="00A835D2" w:rsidRDefault="00A835D2" w:rsidP="005158B8">
      <w:pPr>
        <w:pStyle w:val="Name"/>
        <w:numPr>
          <w:ilvl w:val="0"/>
          <w:numId w:val="3"/>
        </w:numPr>
        <w:jc w:val="left"/>
      </w:pPr>
      <w:r w:rsidRPr="00A835D2">
        <w:t>The other variables “</w:t>
      </w:r>
      <w:proofErr w:type="spellStart"/>
      <w:r w:rsidRPr="00A835D2">
        <w:t>economic.cond.national</w:t>
      </w:r>
      <w:proofErr w:type="spellEnd"/>
      <w:r w:rsidRPr="00A835D2">
        <w:t>”, “</w:t>
      </w:r>
      <w:proofErr w:type="spellStart"/>
      <w:r w:rsidRPr="00A835D2">
        <w:t>economic.cond.household</w:t>
      </w:r>
      <w:proofErr w:type="spellEnd"/>
      <w:r w:rsidRPr="00A835D2">
        <w:t>”, “Blair”, “Hague”,</w:t>
      </w:r>
      <w:r>
        <w:t xml:space="preserve"> </w:t>
      </w:r>
      <w:r w:rsidRPr="00A835D2">
        <w:t>“Europe” and “</w:t>
      </w:r>
      <w:proofErr w:type="spellStart"/>
      <w:r w:rsidRPr="00A835D2">
        <w:t>political.knowledge</w:t>
      </w:r>
      <w:proofErr w:type="spellEnd"/>
      <w:r w:rsidRPr="00A835D2">
        <w:t>” are also ordinal/ categorical and hence their data type has been</w:t>
      </w:r>
      <w:r>
        <w:t xml:space="preserve"> </w:t>
      </w:r>
      <w:r w:rsidRPr="00A835D2">
        <w:t>converted</w:t>
      </w:r>
    </w:p>
    <w:p w:rsidR="00A835D2" w:rsidRPr="00A835D2" w:rsidRDefault="00A835D2" w:rsidP="005158B8">
      <w:pPr>
        <w:pStyle w:val="Name"/>
        <w:numPr>
          <w:ilvl w:val="0"/>
          <w:numId w:val="3"/>
        </w:numPr>
        <w:jc w:val="left"/>
      </w:pPr>
      <w:r w:rsidRPr="00A835D2">
        <w:lastRenderedPageBreak/>
        <w:t>The dataset does not have any null or missing values and none of the categorical variables have a as</w:t>
      </w:r>
      <w:r>
        <w:t xml:space="preserve"> </w:t>
      </w:r>
      <w:r w:rsidRPr="00A835D2">
        <w:t>“?” or “blank”</w:t>
      </w:r>
    </w:p>
    <w:p w:rsidR="00A835D2" w:rsidRPr="00A835D2" w:rsidRDefault="00A835D2" w:rsidP="005158B8">
      <w:pPr>
        <w:pStyle w:val="Name"/>
        <w:numPr>
          <w:ilvl w:val="0"/>
          <w:numId w:val="3"/>
        </w:numPr>
        <w:jc w:val="left"/>
      </w:pPr>
      <w:r w:rsidRPr="00A835D2">
        <w:t>There were 8 duplicate records which were dropped as they do not add any value to our analysis</w:t>
      </w:r>
    </w:p>
    <w:p w:rsidR="00A835D2" w:rsidRDefault="00A835D2" w:rsidP="005158B8">
      <w:pPr>
        <w:pStyle w:val="Name"/>
        <w:numPr>
          <w:ilvl w:val="0"/>
          <w:numId w:val="3"/>
        </w:numPr>
        <w:jc w:val="left"/>
      </w:pPr>
      <w:r w:rsidRPr="00A835D2">
        <w:t>The percentage of votes are not balanced between the two parties where 69.68% of the voters voted</w:t>
      </w:r>
      <w:r>
        <w:t xml:space="preserve"> </w:t>
      </w:r>
      <w:r w:rsidRPr="00A835D2">
        <w:t xml:space="preserve">for </w:t>
      </w:r>
      <w:proofErr w:type="spellStart"/>
      <w:r w:rsidRPr="00A835D2">
        <w:t>Labour</w:t>
      </w:r>
      <w:proofErr w:type="spellEnd"/>
      <w:r w:rsidRPr="00A835D2">
        <w:t xml:space="preserve"> party and only 30.32% of the voters voted for Conservative party.</w:t>
      </w:r>
    </w:p>
    <w:p w:rsidR="00A835D2" w:rsidRDefault="00A835D2" w:rsidP="00A835D2">
      <w:pPr>
        <w:pStyle w:val="Name"/>
        <w:jc w:val="left"/>
      </w:pPr>
    </w:p>
    <w:p w:rsidR="00A835D2" w:rsidRDefault="00A835D2" w:rsidP="005158B8">
      <w:pPr>
        <w:pStyle w:val="Heading2"/>
        <w:numPr>
          <w:ilvl w:val="0"/>
          <w:numId w:val="22"/>
        </w:numPr>
      </w:pPr>
      <w:r>
        <w:t xml:space="preserve"> </w:t>
      </w:r>
      <w:bookmarkStart w:id="10" w:name="_Toc109095151"/>
      <w:r>
        <w:t>Univariate Analysis:</w:t>
      </w:r>
      <w:bookmarkEnd w:id="10"/>
    </w:p>
    <w:p w:rsidR="00A835D2" w:rsidRDefault="00A835D2" w:rsidP="005158B8">
      <w:pPr>
        <w:pStyle w:val="Name"/>
        <w:numPr>
          <w:ilvl w:val="0"/>
          <w:numId w:val="23"/>
        </w:numPr>
        <w:jc w:val="left"/>
      </w:pPr>
      <w:r>
        <w:t xml:space="preserve">Figure below shows the Univariate Analysis using </w:t>
      </w:r>
      <w:proofErr w:type="spellStart"/>
      <w:r>
        <w:t>Distplot</w:t>
      </w:r>
      <w:proofErr w:type="spellEnd"/>
      <w:r>
        <w:t xml:space="preserve"> and Boxplot of variable “age”</w:t>
      </w:r>
    </w:p>
    <w:p w:rsidR="00D07FED" w:rsidRDefault="00A835D2" w:rsidP="005250B8">
      <w:pPr>
        <w:jc w:val="center"/>
      </w:pPr>
      <w:r w:rsidRPr="00A835D2">
        <w:rPr>
          <w:noProof/>
        </w:rPr>
        <w:drawing>
          <wp:inline distT="0" distB="0" distL="0" distR="0" wp14:anchorId="3D4C5074" wp14:editId="3DDA7859">
            <wp:extent cx="2615979" cy="256581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740" cy="25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5D2">
        <w:rPr>
          <w:noProof/>
        </w:rPr>
        <w:drawing>
          <wp:inline distT="0" distB="0" distL="0" distR="0" wp14:anchorId="05B3D80E" wp14:editId="5C9695F2">
            <wp:extent cx="3031502" cy="220251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077" cy="22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D2" w:rsidRDefault="00A835D2" w:rsidP="00D07FED">
      <w:pPr>
        <w:pStyle w:val="Name"/>
        <w:jc w:val="left"/>
      </w:pPr>
      <w:r>
        <w:t xml:space="preserve">There is a normal distribution in variable “age”. Most of the voters are found to be between the </w:t>
      </w:r>
      <w:proofErr w:type="gramStart"/>
      <w:r>
        <w:t>age</w:t>
      </w:r>
      <w:proofErr w:type="gramEnd"/>
      <w:r>
        <w:t xml:space="preserve"> of 40 to 80.</w:t>
      </w:r>
    </w:p>
    <w:p w:rsidR="00A835D2" w:rsidRDefault="00A835D2" w:rsidP="00A835D2">
      <w:pPr>
        <w:pStyle w:val="Name"/>
        <w:jc w:val="left"/>
      </w:pPr>
    </w:p>
    <w:p w:rsidR="00A835D2" w:rsidRDefault="00A835D2" w:rsidP="005158B8">
      <w:pPr>
        <w:pStyle w:val="Name"/>
        <w:numPr>
          <w:ilvl w:val="2"/>
          <w:numId w:val="2"/>
        </w:numPr>
        <w:jc w:val="left"/>
      </w:pPr>
      <w:r>
        <w:t xml:space="preserve">Figure below shows the Univariate Analysis using </w:t>
      </w:r>
      <w:proofErr w:type="spellStart"/>
      <w:r>
        <w:t>Countplot</w:t>
      </w:r>
      <w:proofErr w:type="spellEnd"/>
      <w:r>
        <w:t xml:space="preserve"> of variables “vote” and “gender”</w:t>
      </w:r>
    </w:p>
    <w:p w:rsidR="00A835D2" w:rsidRDefault="00A835D2" w:rsidP="00A835D2">
      <w:pPr>
        <w:pStyle w:val="Name"/>
        <w:ind w:firstLine="720"/>
        <w:jc w:val="left"/>
      </w:pPr>
    </w:p>
    <w:p w:rsidR="00A835D2" w:rsidRDefault="00A835D2" w:rsidP="005250B8">
      <w:pPr>
        <w:jc w:val="center"/>
      </w:pPr>
      <w:r w:rsidRPr="00A835D2">
        <w:rPr>
          <w:noProof/>
        </w:rPr>
        <w:drawing>
          <wp:inline distT="0" distB="0" distL="0" distR="0" wp14:anchorId="2598C0F9" wp14:editId="76A9F4E5">
            <wp:extent cx="2821177" cy="190429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5280" cy="19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5D2">
        <w:rPr>
          <w:noProof/>
        </w:rPr>
        <w:drawing>
          <wp:inline distT="0" distB="0" distL="0" distR="0" wp14:anchorId="54CC7F3F" wp14:editId="2C094E12">
            <wp:extent cx="2886323" cy="186423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1616" cy="18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D2" w:rsidRDefault="00A835D2" w:rsidP="00A835D2">
      <w:pPr>
        <w:pStyle w:val="Name"/>
        <w:ind w:firstLine="720"/>
        <w:jc w:val="left"/>
      </w:pPr>
    </w:p>
    <w:p w:rsidR="00A835D2" w:rsidRDefault="00A835D2" w:rsidP="00A835D2">
      <w:pPr>
        <w:pStyle w:val="Name"/>
        <w:jc w:val="left"/>
      </w:pPr>
    </w:p>
    <w:p w:rsidR="00A835D2" w:rsidRDefault="00A835D2" w:rsidP="00A835D2">
      <w:pPr>
        <w:pStyle w:val="Name"/>
        <w:ind w:left="720"/>
        <w:jc w:val="left"/>
      </w:pPr>
      <w:r>
        <w:t xml:space="preserve">We can infer that the </w:t>
      </w:r>
      <w:proofErr w:type="spellStart"/>
      <w:r>
        <w:t>Labour</w:t>
      </w:r>
      <w:proofErr w:type="spellEnd"/>
      <w:r>
        <w:t xml:space="preserve"> party is being favored more by the voters. The ratio of female to male is almost the same with female voters being more than male</w:t>
      </w:r>
    </w:p>
    <w:p w:rsidR="00A835D2" w:rsidRDefault="00A835D2" w:rsidP="00A835D2">
      <w:pPr>
        <w:pStyle w:val="Name"/>
        <w:ind w:left="720"/>
        <w:jc w:val="left"/>
      </w:pPr>
    </w:p>
    <w:p w:rsidR="00A835D2" w:rsidRDefault="00A835D2" w:rsidP="00A835D2">
      <w:pPr>
        <w:pStyle w:val="Name"/>
        <w:ind w:left="720"/>
        <w:jc w:val="left"/>
      </w:pPr>
    </w:p>
    <w:p w:rsidR="00A835D2" w:rsidRDefault="00A835D2" w:rsidP="005158B8">
      <w:pPr>
        <w:pStyle w:val="Name"/>
        <w:numPr>
          <w:ilvl w:val="2"/>
          <w:numId w:val="2"/>
        </w:numPr>
        <w:jc w:val="left"/>
      </w:pPr>
      <w:r>
        <w:t xml:space="preserve">Figure below shows the Univariate Analysis using </w:t>
      </w:r>
      <w:proofErr w:type="spellStart"/>
      <w:r>
        <w:t>Countplot</w:t>
      </w:r>
      <w:proofErr w:type="spellEnd"/>
      <w:r>
        <w:t xml:space="preserve"> of variables “</w:t>
      </w:r>
      <w:proofErr w:type="spellStart"/>
      <w:r>
        <w:t>econom</w:t>
      </w:r>
      <w:r w:rsidR="00D07FED">
        <w:t>ic.cond.national</w:t>
      </w:r>
      <w:proofErr w:type="spellEnd"/>
      <w:r w:rsidR="00D07FED">
        <w:t xml:space="preserve">” and </w:t>
      </w:r>
      <w:r>
        <w:t>“</w:t>
      </w:r>
      <w:proofErr w:type="spellStart"/>
      <w:r>
        <w:t>economic.cond.household</w:t>
      </w:r>
      <w:proofErr w:type="spellEnd"/>
      <w:r>
        <w:t>”</w:t>
      </w:r>
    </w:p>
    <w:p w:rsidR="00A835D2" w:rsidRDefault="00A835D2" w:rsidP="00A835D2">
      <w:pPr>
        <w:pStyle w:val="Name"/>
        <w:ind w:left="720"/>
        <w:jc w:val="left"/>
      </w:pPr>
    </w:p>
    <w:p w:rsidR="00A835D2" w:rsidRDefault="008012C2" w:rsidP="005250B8">
      <w:pPr>
        <w:jc w:val="center"/>
      </w:pPr>
      <w:r w:rsidRPr="008012C2">
        <w:rPr>
          <w:noProof/>
        </w:rPr>
        <w:lastRenderedPageBreak/>
        <w:drawing>
          <wp:inline distT="0" distB="0" distL="0" distR="0" wp14:anchorId="4E27E4EA" wp14:editId="612ABA4B">
            <wp:extent cx="1955133" cy="187650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2118" cy="19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2C2">
        <w:rPr>
          <w:noProof/>
        </w:rPr>
        <w:drawing>
          <wp:inline distT="0" distB="0" distL="0" distR="0" wp14:anchorId="0E82E0CB" wp14:editId="498ED5DF">
            <wp:extent cx="1795836" cy="17807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1644" cy="18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C2" w:rsidRDefault="008012C2" w:rsidP="008012C2">
      <w:pPr>
        <w:pStyle w:val="Name"/>
        <w:ind w:left="720"/>
        <w:jc w:val="left"/>
      </w:pPr>
      <w:r>
        <w:t>Variable “</w:t>
      </w:r>
      <w:proofErr w:type="spellStart"/>
      <w:r>
        <w:t>economic.cond.national</w:t>
      </w:r>
      <w:proofErr w:type="spellEnd"/>
      <w:r>
        <w:t>” and “</w:t>
      </w:r>
      <w:proofErr w:type="spellStart"/>
      <w:r>
        <w:t>economic.cond.household</w:t>
      </w:r>
      <w:proofErr w:type="spellEnd"/>
      <w:r>
        <w:t xml:space="preserve">” show that most of the voters have rated </w:t>
      </w:r>
      <w:proofErr w:type="gramStart"/>
      <w:r>
        <w:t>these</w:t>
      </w:r>
      <w:proofErr w:type="gramEnd"/>
      <w:r>
        <w:t xml:space="preserve"> two scales as 3 and 4 which is a moderate rating.</w:t>
      </w:r>
    </w:p>
    <w:p w:rsidR="008012C2" w:rsidRDefault="008012C2" w:rsidP="008012C2">
      <w:pPr>
        <w:pStyle w:val="Name"/>
        <w:ind w:left="720"/>
        <w:jc w:val="left"/>
      </w:pPr>
    </w:p>
    <w:p w:rsidR="008012C2" w:rsidRDefault="008012C2" w:rsidP="005158B8">
      <w:pPr>
        <w:pStyle w:val="Name"/>
        <w:numPr>
          <w:ilvl w:val="2"/>
          <w:numId w:val="2"/>
        </w:numPr>
        <w:jc w:val="left"/>
      </w:pPr>
      <w:r>
        <w:t xml:space="preserve">Figure below shows the Univariate Analysis using </w:t>
      </w:r>
      <w:proofErr w:type="spellStart"/>
      <w:r>
        <w:t>Countplot</w:t>
      </w:r>
      <w:proofErr w:type="spellEnd"/>
      <w:r>
        <w:t xml:space="preserve"> of variables “Blair” and “Hague”</w:t>
      </w:r>
    </w:p>
    <w:p w:rsidR="008012C2" w:rsidRDefault="008012C2" w:rsidP="008012C2">
      <w:pPr>
        <w:pStyle w:val="Name"/>
        <w:ind w:left="720"/>
        <w:jc w:val="left"/>
      </w:pPr>
    </w:p>
    <w:p w:rsidR="008012C2" w:rsidRDefault="008012C2" w:rsidP="005250B8">
      <w:pPr>
        <w:jc w:val="center"/>
      </w:pPr>
      <w:r w:rsidRPr="008012C2">
        <w:rPr>
          <w:noProof/>
        </w:rPr>
        <w:drawing>
          <wp:inline distT="0" distB="0" distL="0" distR="0" wp14:anchorId="3327E2BD" wp14:editId="79C6C0FB">
            <wp:extent cx="2631744" cy="275309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8034" cy="27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2C2">
        <w:rPr>
          <w:noProof/>
        </w:rPr>
        <w:drawing>
          <wp:inline distT="0" distB="0" distL="0" distR="0" wp14:anchorId="771D8F89" wp14:editId="7A4F32E8">
            <wp:extent cx="2828268" cy="27664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410" cy="285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C2" w:rsidRDefault="008012C2" w:rsidP="008012C2">
      <w:pPr>
        <w:pStyle w:val="Name"/>
        <w:ind w:left="720"/>
        <w:jc w:val="left"/>
      </w:pPr>
    </w:p>
    <w:p w:rsidR="008012C2" w:rsidRDefault="008012C2" w:rsidP="008012C2">
      <w:pPr>
        <w:pStyle w:val="Name"/>
        <w:ind w:left="720"/>
        <w:jc w:val="left"/>
      </w:pPr>
      <w:r>
        <w:t xml:space="preserve">Most of the voters have voted “Blair” as 4 compared to “Hague” </w:t>
      </w:r>
    </w:p>
    <w:p w:rsidR="008012C2" w:rsidRDefault="008012C2" w:rsidP="008012C2">
      <w:pPr>
        <w:pStyle w:val="Name"/>
        <w:ind w:left="720"/>
        <w:jc w:val="left"/>
      </w:pPr>
      <w:r>
        <w:t>Many voters have rated “Hague” as 2 compared to “Blair”</w:t>
      </w:r>
    </w:p>
    <w:p w:rsidR="008012C2" w:rsidRDefault="008012C2" w:rsidP="008012C2">
      <w:pPr>
        <w:pStyle w:val="Name"/>
        <w:ind w:left="720"/>
        <w:jc w:val="left"/>
      </w:pPr>
    </w:p>
    <w:p w:rsidR="008012C2" w:rsidRDefault="008012C2" w:rsidP="005158B8">
      <w:pPr>
        <w:pStyle w:val="Name"/>
        <w:numPr>
          <w:ilvl w:val="2"/>
          <w:numId w:val="2"/>
        </w:numPr>
        <w:jc w:val="left"/>
      </w:pPr>
      <w:r>
        <w:t xml:space="preserve">Figure below shows the Univariate Analysis using </w:t>
      </w:r>
      <w:proofErr w:type="spellStart"/>
      <w:r>
        <w:t>Countplot</w:t>
      </w:r>
      <w:proofErr w:type="spellEnd"/>
      <w:r>
        <w:t xml:space="preserve"> of variables “Europe” and “</w:t>
      </w:r>
      <w:proofErr w:type="spellStart"/>
      <w:r>
        <w:t>political.knowledge</w:t>
      </w:r>
      <w:proofErr w:type="spellEnd"/>
      <w:r>
        <w:t>”</w:t>
      </w:r>
    </w:p>
    <w:p w:rsidR="008012C2" w:rsidRDefault="008012C2" w:rsidP="008012C2">
      <w:pPr>
        <w:pStyle w:val="Name"/>
        <w:ind w:left="720"/>
        <w:jc w:val="left"/>
      </w:pPr>
    </w:p>
    <w:p w:rsidR="008012C2" w:rsidRDefault="008012C2" w:rsidP="005250B8">
      <w:pPr>
        <w:jc w:val="center"/>
      </w:pPr>
      <w:r w:rsidRPr="008012C2">
        <w:rPr>
          <w:noProof/>
        </w:rPr>
        <w:drawing>
          <wp:inline distT="0" distB="0" distL="0" distR="0" wp14:anchorId="5A90F0B2" wp14:editId="043C7A74">
            <wp:extent cx="2223820" cy="2261726"/>
            <wp:effectExtent l="0" t="0" r="508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2399" cy="231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2C2">
        <w:rPr>
          <w:noProof/>
        </w:rPr>
        <w:drawing>
          <wp:inline distT="0" distB="0" distL="0" distR="0" wp14:anchorId="0EB80923" wp14:editId="40CF67C9">
            <wp:extent cx="2314235" cy="22511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7983" cy="23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C2" w:rsidRDefault="008012C2" w:rsidP="008012C2"/>
    <w:p w:rsidR="008012C2" w:rsidRDefault="008012C2" w:rsidP="008012C2"/>
    <w:p w:rsidR="008012C2" w:rsidRDefault="008012C2" w:rsidP="008012C2">
      <w:pPr>
        <w:ind w:firstLine="720"/>
      </w:pPr>
      <w:r>
        <w:t>In a scale of 1 to 11, most of the voters have voted that the European integration is between 2 to 10</w:t>
      </w:r>
    </w:p>
    <w:p w:rsidR="008012C2" w:rsidRDefault="008012C2" w:rsidP="008012C2">
      <w:pPr>
        <w:ind w:firstLine="720"/>
      </w:pPr>
      <w:proofErr w:type="gramStart"/>
      <w:r>
        <w:t>with</w:t>
      </w:r>
      <w:proofErr w:type="gramEnd"/>
      <w:r>
        <w:t xml:space="preserve"> maximum as 11. Hence, most of them have an inclination that the parties represent</w:t>
      </w:r>
    </w:p>
    <w:p w:rsidR="008012C2" w:rsidRDefault="008012C2" w:rsidP="008012C2">
      <w:pPr>
        <w:ind w:firstLine="720"/>
      </w:pPr>
      <w:r>
        <w:t>‘Eurosceptic’ sentiment.</w:t>
      </w:r>
    </w:p>
    <w:p w:rsidR="008012C2" w:rsidRDefault="008012C2" w:rsidP="008012C2">
      <w:pPr>
        <w:ind w:firstLine="720"/>
      </w:pPr>
      <w:r>
        <w:t>In a scale of 0 to 3, most of the voters have voted the Political knowledge to be 2 which is moderate.</w:t>
      </w:r>
    </w:p>
    <w:p w:rsidR="00EE33D7" w:rsidRDefault="00EE33D7" w:rsidP="008012C2">
      <w:pPr>
        <w:ind w:firstLine="720"/>
      </w:pPr>
    </w:p>
    <w:p w:rsidR="00EE33D7" w:rsidRDefault="00D07FED" w:rsidP="005158B8">
      <w:pPr>
        <w:pStyle w:val="Heading2"/>
        <w:numPr>
          <w:ilvl w:val="0"/>
          <w:numId w:val="22"/>
        </w:numPr>
      </w:pPr>
      <w:bookmarkStart w:id="11" w:name="_Toc109095152"/>
      <w:r>
        <w:t>Bivariate Analysis</w:t>
      </w:r>
      <w:bookmarkEnd w:id="11"/>
    </w:p>
    <w:p w:rsidR="00EE33D7" w:rsidRDefault="00EE33D7" w:rsidP="005158B8">
      <w:pPr>
        <w:pStyle w:val="ListParagraph"/>
        <w:numPr>
          <w:ilvl w:val="2"/>
          <w:numId w:val="2"/>
        </w:numPr>
      </w:pPr>
      <w:r>
        <w:t xml:space="preserve">Figure below shows the Bivariate Analysis using Strip plot which are taken from </w:t>
      </w:r>
      <w:proofErr w:type="spellStart"/>
      <w:r>
        <w:t>jupyter</w:t>
      </w:r>
      <w:proofErr w:type="spellEnd"/>
      <w:r>
        <w:t xml:space="preserve"> notebook</w:t>
      </w:r>
    </w:p>
    <w:p w:rsidR="003871AC" w:rsidRDefault="003871AC" w:rsidP="00EE33D7">
      <w:pPr>
        <w:ind w:firstLine="720"/>
      </w:pPr>
    </w:p>
    <w:p w:rsidR="003871AC" w:rsidRDefault="009D3C64" w:rsidP="009D3C64">
      <w:pPr>
        <w:ind w:firstLine="720"/>
        <w:jc w:val="center"/>
      </w:pPr>
      <w:r w:rsidRPr="009D3C64">
        <w:rPr>
          <w:noProof/>
        </w:rPr>
        <w:drawing>
          <wp:inline distT="0" distB="0" distL="0" distR="0" wp14:anchorId="5CCE0E03" wp14:editId="57154BA3">
            <wp:extent cx="2479852" cy="234014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013" cy="234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64" w:rsidRDefault="009D3C64" w:rsidP="009D3C64">
      <w:pPr>
        <w:ind w:firstLine="720"/>
        <w:jc w:val="center"/>
      </w:pPr>
    </w:p>
    <w:p w:rsidR="009D3C64" w:rsidRDefault="009D3C64" w:rsidP="009D3C64">
      <w:pPr>
        <w:ind w:firstLine="720"/>
      </w:pPr>
      <w:r>
        <w:t xml:space="preserve">Nearly similar trend. Since there are more voters for </w:t>
      </w:r>
      <w:proofErr w:type="spellStart"/>
      <w:r>
        <w:t>Labour</w:t>
      </w:r>
      <w:proofErr w:type="spellEnd"/>
      <w:r>
        <w:t xml:space="preserve"> party, the strip looks denser for </w:t>
      </w:r>
      <w:proofErr w:type="spellStart"/>
      <w:r>
        <w:t>Labour</w:t>
      </w:r>
      <w:proofErr w:type="spellEnd"/>
    </w:p>
    <w:p w:rsidR="009D3C64" w:rsidRDefault="009D3C64" w:rsidP="009D3C64">
      <w:pPr>
        <w:ind w:firstLine="720"/>
      </w:pPr>
      <w:proofErr w:type="gramStart"/>
      <w:r>
        <w:t>party</w:t>
      </w:r>
      <w:proofErr w:type="gramEnd"/>
      <w:r>
        <w:t>. One key difference would be that most of the voters above the age of 90 have voted for Conservative</w:t>
      </w:r>
    </w:p>
    <w:p w:rsidR="009D3C64" w:rsidRDefault="009D3C64" w:rsidP="009D3C64">
      <w:pPr>
        <w:ind w:firstLine="720"/>
      </w:pPr>
      <w:proofErr w:type="gramStart"/>
      <w:r>
        <w:t>party</w:t>
      </w:r>
      <w:proofErr w:type="gramEnd"/>
      <w:r>
        <w:t>.</w:t>
      </w:r>
    </w:p>
    <w:p w:rsidR="009D3C64" w:rsidRDefault="009D3C64" w:rsidP="009D3C64">
      <w:pPr>
        <w:ind w:firstLine="720"/>
      </w:pPr>
    </w:p>
    <w:p w:rsidR="009D3C64" w:rsidRDefault="009D3C64" w:rsidP="009D3C64">
      <w:pPr>
        <w:ind w:firstLine="720"/>
        <w:jc w:val="center"/>
      </w:pPr>
      <w:r w:rsidRPr="009D3C64">
        <w:rPr>
          <w:noProof/>
        </w:rPr>
        <w:drawing>
          <wp:inline distT="0" distB="0" distL="0" distR="0" wp14:anchorId="50A009BF" wp14:editId="4A911DF4">
            <wp:extent cx="2691993" cy="2554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1331" cy="25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64" w:rsidRDefault="009D3C64" w:rsidP="009D3C64">
      <w:pPr>
        <w:ind w:firstLine="720"/>
        <w:jc w:val="center"/>
      </w:pPr>
    </w:p>
    <w:p w:rsidR="009D3C64" w:rsidRDefault="009D3C64" w:rsidP="009D3C64">
      <w:pPr>
        <w:ind w:firstLine="720"/>
      </w:pPr>
      <w:r>
        <w:t xml:space="preserve">We can see that most of the voters have rated </w:t>
      </w:r>
      <w:proofErr w:type="spellStart"/>
      <w:r>
        <w:t>Labour</w:t>
      </w:r>
      <w:proofErr w:type="spellEnd"/>
      <w:r>
        <w:t xml:space="preserve"> party as 5 compared to Conservative Party for their</w:t>
      </w:r>
    </w:p>
    <w:p w:rsidR="009D3C64" w:rsidRDefault="009D3C64" w:rsidP="009D3C64">
      <w:pPr>
        <w:ind w:firstLine="720"/>
      </w:pPr>
      <w:proofErr w:type="gramStart"/>
      <w:r>
        <w:t>assessment</w:t>
      </w:r>
      <w:proofErr w:type="gramEnd"/>
      <w:r>
        <w:t xml:space="preserve"> on current national economic conditions. Otherwise the trend is nearly the same.</w:t>
      </w:r>
    </w:p>
    <w:p w:rsidR="009D3C64" w:rsidRDefault="009D3C64" w:rsidP="009D3C64">
      <w:pPr>
        <w:ind w:firstLine="720"/>
      </w:pPr>
    </w:p>
    <w:p w:rsidR="009D3C64" w:rsidRDefault="009D3C64" w:rsidP="009D3C64">
      <w:pPr>
        <w:ind w:firstLine="720"/>
        <w:jc w:val="center"/>
      </w:pPr>
      <w:r w:rsidRPr="009D3C64">
        <w:rPr>
          <w:noProof/>
        </w:rPr>
        <w:lastRenderedPageBreak/>
        <w:drawing>
          <wp:inline distT="0" distB="0" distL="0" distR="0" wp14:anchorId="046D9E06" wp14:editId="3C3630B5">
            <wp:extent cx="2605604" cy="2340864"/>
            <wp:effectExtent l="0" t="0" r="444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554" cy="23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64" w:rsidRDefault="009D3C64" w:rsidP="009D3C64">
      <w:pPr>
        <w:ind w:firstLine="720"/>
      </w:pPr>
      <w:r>
        <w:t xml:space="preserve">Trend is nearly the same. Except that more voters have rated </w:t>
      </w:r>
      <w:proofErr w:type="spellStart"/>
      <w:r>
        <w:t>Labour</w:t>
      </w:r>
      <w:proofErr w:type="spellEnd"/>
      <w:r>
        <w:t xml:space="preserve"> party to be a 5 when it comes to an</w:t>
      </w:r>
    </w:p>
    <w:p w:rsidR="009D3C64" w:rsidRDefault="009D3C64" w:rsidP="009D3C64">
      <w:pPr>
        <w:ind w:firstLine="720"/>
      </w:pPr>
      <w:proofErr w:type="gramStart"/>
      <w:r>
        <w:t>assessment</w:t>
      </w:r>
      <w:proofErr w:type="gramEnd"/>
      <w:r>
        <w:t xml:space="preserve"> on economic household conditions.</w:t>
      </w:r>
    </w:p>
    <w:p w:rsidR="009D3C64" w:rsidRDefault="009D3C64" w:rsidP="009D3C64">
      <w:pPr>
        <w:ind w:firstLine="720"/>
      </w:pPr>
    </w:p>
    <w:p w:rsidR="009D3C64" w:rsidRDefault="002E7BAF" w:rsidP="002E7BAF">
      <w:pPr>
        <w:ind w:firstLine="720"/>
        <w:jc w:val="center"/>
      </w:pPr>
      <w:r w:rsidRPr="002E7BAF">
        <w:rPr>
          <w:noProof/>
        </w:rPr>
        <w:drawing>
          <wp:inline distT="0" distB="0" distL="0" distR="0" wp14:anchorId="089D64AD" wp14:editId="44299E44">
            <wp:extent cx="2487168" cy="2306536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7387" cy="23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F" w:rsidRDefault="002E7BAF" w:rsidP="002E7BAF">
      <w:pPr>
        <w:ind w:firstLine="720"/>
      </w:pPr>
      <w:r>
        <w:t>Trend is the same with one exception that none of the female voters rated Blair as 3 but few male voters</w:t>
      </w:r>
    </w:p>
    <w:p w:rsidR="002E7BAF" w:rsidRDefault="002E7BAF" w:rsidP="002E7BAF">
      <w:pPr>
        <w:ind w:firstLine="720"/>
      </w:pPr>
      <w:proofErr w:type="gramStart"/>
      <w:r>
        <w:t>have</w:t>
      </w:r>
      <w:proofErr w:type="gramEnd"/>
      <w:r>
        <w:t xml:space="preserve"> rated him as 3.</w:t>
      </w:r>
    </w:p>
    <w:p w:rsidR="002E7BAF" w:rsidRDefault="002E7BAF" w:rsidP="002E7BAF">
      <w:pPr>
        <w:ind w:firstLine="720"/>
      </w:pPr>
    </w:p>
    <w:p w:rsidR="002E7BAF" w:rsidRDefault="002E7BAF" w:rsidP="002E7BAF">
      <w:pPr>
        <w:ind w:firstLine="720"/>
        <w:jc w:val="center"/>
      </w:pPr>
      <w:r w:rsidRPr="002E7BAF">
        <w:rPr>
          <w:noProof/>
        </w:rPr>
        <w:drawing>
          <wp:inline distT="0" distB="0" distL="0" distR="0" wp14:anchorId="0EB939F4" wp14:editId="4C65AAC8">
            <wp:extent cx="2282342" cy="2183682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2245" cy="219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F" w:rsidRDefault="002E7BAF" w:rsidP="002E7BAF">
      <w:pPr>
        <w:ind w:firstLine="720"/>
      </w:pPr>
      <w:r>
        <w:t>Trend is nearly the same.</w:t>
      </w:r>
    </w:p>
    <w:p w:rsidR="002E7BAF" w:rsidRDefault="002E7BAF" w:rsidP="002E7BAF">
      <w:pPr>
        <w:ind w:firstLine="720"/>
      </w:pPr>
    </w:p>
    <w:p w:rsidR="002E7BAF" w:rsidRDefault="002E7BAF" w:rsidP="002E7BAF">
      <w:pPr>
        <w:ind w:firstLine="720"/>
        <w:jc w:val="center"/>
      </w:pPr>
      <w:r w:rsidRPr="002E7BAF">
        <w:rPr>
          <w:noProof/>
        </w:rPr>
        <w:lastRenderedPageBreak/>
        <w:drawing>
          <wp:inline distT="0" distB="0" distL="0" distR="0" wp14:anchorId="01F26543" wp14:editId="2A36AFE7">
            <wp:extent cx="2545689" cy="238925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3045" cy="23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F" w:rsidRDefault="002E7BAF" w:rsidP="002E7BAF">
      <w:pPr>
        <w:ind w:firstLine="720"/>
      </w:pPr>
      <w:r>
        <w:t xml:space="preserve">Many voters have rated </w:t>
      </w:r>
      <w:proofErr w:type="spellStart"/>
      <w:r>
        <w:t>Labour</w:t>
      </w:r>
      <w:proofErr w:type="spellEnd"/>
      <w:r>
        <w:t xml:space="preserve"> party between the </w:t>
      </w:r>
      <w:proofErr w:type="gramStart"/>
      <w:r>
        <w:t>scale</w:t>
      </w:r>
      <w:proofErr w:type="gramEnd"/>
      <w:r>
        <w:t xml:space="preserve"> of 2 to 5 compared to the Conservative Party.</w:t>
      </w:r>
    </w:p>
    <w:p w:rsidR="002E7BAF" w:rsidRDefault="002E7BAF" w:rsidP="002E7BAF">
      <w:pPr>
        <w:ind w:firstLine="720"/>
      </w:pPr>
      <w:r>
        <w:t>Otherwise the trend is the same.</w:t>
      </w:r>
    </w:p>
    <w:p w:rsidR="002E7BAF" w:rsidRDefault="002E7BAF" w:rsidP="002E7BAF">
      <w:pPr>
        <w:ind w:firstLine="720"/>
      </w:pPr>
    </w:p>
    <w:p w:rsidR="002E7BAF" w:rsidRDefault="002E7BAF" w:rsidP="002E7BAF">
      <w:pPr>
        <w:ind w:firstLine="720"/>
        <w:jc w:val="center"/>
      </w:pPr>
      <w:r w:rsidRPr="002E7BAF">
        <w:rPr>
          <w:noProof/>
        </w:rPr>
        <w:drawing>
          <wp:inline distT="0" distB="0" distL="0" distR="0" wp14:anchorId="206F1B28" wp14:editId="70963581">
            <wp:extent cx="2560320" cy="235633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0746" cy="23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F" w:rsidRDefault="002E7BAF" w:rsidP="002E7BAF">
      <w:pPr>
        <w:ind w:firstLine="720"/>
      </w:pPr>
      <w:r>
        <w:t xml:space="preserve">On a scale of 0 to 3, </w:t>
      </w:r>
      <w:proofErr w:type="spellStart"/>
      <w:r>
        <w:t>Labour</w:t>
      </w:r>
      <w:proofErr w:type="spellEnd"/>
      <w:r>
        <w:t xml:space="preserve"> party seems to have more voters rating them as 1 compared to Conservative</w:t>
      </w:r>
    </w:p>
    <w:p w:rsidR="002E7BAF" w:rsidRDefault="002E7BAF" w:rsidP="002E7BAF">
      <w:pPr>
        <w:ind w:firstLine="720"/>
      </w:pPr>
      <w:r>
        <w:t>Party. Otherwise the trend is the same.</w:t>
      </w:r>
    </w:p>
    <w:p w:rsidR="002E7BAF" w:rsidRDefault="002E7BAF" w:rsidP="002E7BAF">
      <w:pPr>
        <w:ind w:firstLine="720"/>
      </w:pPr>
    </w:p>
    <w:p w:rsidR="002E7BAF" w:rsidRDefault="002E7BAF" w:rsidP="005158B8">
      <w:pPr>
        <w:pStyle w:val="ListParagraph"/>
        <w:numPr>
          <w:ilvl w:val="2"/>
          <w:numId w:val="2"/>
        </w:numPr>
      </w:pPr>
      <w:r>
        <w:t xml:space="preserve">Figure below shows the Correlation Matrix and Heat Map which are taken from the </w:t>
      </w:r>
      <w:proofErr w:type="spellStart"/>
      <w:r>
        <w:t>jupyter</w:t>
      </w:r>
      <w:proofErr w:type="spellEnd"/>
      <w:r>
        <w:t xml:space="preserve"> notebook</w:t>
      </w:r>
    </w:p>
    <w:p w:rsidR="002E7BAF" w:rsidRDefault="002E7BAF" w:rsidP="002E7BAF">
      <w:pPr>
        <w:ind w:firstLine="720"/>
      </w:pPr>
    </w:p>
    <w:p w:rsidR="002E7BAF" w:rsidRDefault="002E7BAF" w:rsidP="002E7BAF">
      <w:pPr>
        <w:ind w:firstLine="720"/>
      </w:pPr>
      <w:r>
        <w:t>Correlation Matrix before converting all the variables except “age” to categorical variables</w:t>
      </w:r>
    </w:p>
    <w:p w:rsidR="002E7BAF" w:rsidRDefault="002E7BAF" w:rsidP="002E7BAF">
      <w:pPr>
        <w:ind w:firstLine="720"/>
      </w:pPr>
    </w:p>
    <w:p w:rsidR="002E7BAF" w:rsidRDefault="002E7BAF" w:rsidP="002E7BAF">
      <w:pPr>
        <w:ind w:firstLine="720"/>
        <w:jc w:val="center"/>
      </w:pPr>
      <w:r w:rsidRPr="002E7BAF">
        <w:rPr>
          <w:noProof/>
        </w:rPr>
        <w:drawing>
          <wp:inline distT="0" distB="0" distL="0" distR="0" wp14:anchorId="09CCF947" wp14:editId="6BE74163">
            <wp:extent cx="6309360" cy="1440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F" w:rsidRDefault="002E7BAF" w:rsidP="002E7BAF">
      <w:pPr>
        <w:ind w:firstLine="720"/>
        <w:jc w:val="center"/>
      </w:pPr>
    </w:p>
    <w:p w:rsidR="002E7BAF" w:rsidRDefault="002E7BAF" w:rsidP="002E7BAF">
      <w:pPr>
        <w:ind w:firstLine="720"/>
      </w:pPr>
      <w:r>
        <w:t>Heat Map before converting all the variables except “age” to categorical variables</w:t>
      </w:r>
    </w:p>
    <w:p w:rsidR="002E7BAF" w:rsidRDefault="002E7BAF" w:rsidP="002E7BAF">
      <w:pPr>
        <w:ind w:firstLine="720"/>
      </w:pPr>
      <w:r w:rsidRPr="002E7BAF">
        <w:rPr>
          <w:noProof/>
        </w:rPr>
        <w:lastRenderedPageBreak/>
        <w:drawing>
          <wp:inline distT="0" distB="0" distL="0" distR="0" wp14:anchorId="61D7ACB2" wp14:editId="6A63185F">
            <wp:extent cx="5311547" cy="4281327"/>
            <wp:effectExtent l="0" t="0" r="381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9159" cy="42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F" w:rsidRDefault="002E7BAF" w:rsidP="002E7BAF">
      <w:pPr>
        <w:ind w:firstLine="720"/>
      </w:pPr>
    </w:p>
    <w:p w:rsidR="00E15872" w:rsidRDefault="00E15872" w:rsidP="005158B8">
      <w:pPr>
        <w:pStyle w:val="ListParagraph"/>
        <w:numPr>
          <w:ilvl w:val="0"/>
          <w:numId w:val="4"/>
        </w:numPr>
      </w:pPr>
      <w:r>
        <w:t>The heat map shows that there is no high correlation between any of the variables as most of the values are under 0.35</w:t>
      </w:r>
    </w:p>
    <w:p w:rsidR="00E15872" w:rsidRDefault="00E15872" w:rsidP="005158B8">
      <w:pPr>
        <w:pStyle w:val="ListParagraph"/>
        <w:numPr>
          <w:ilvl w:val="0"/>
          <w:numId w:val="4"/>
        </w:numPr>
      </w:pPr>
      <w:r>
        <w:t>There is negative correlation between age and &amp; political knowledge and “</w:t>
      </w:r>
      <w:proofErr w:type="spellStart"/>
      <w:r>
        <w:t>economic.cond.household</w:t>
      </w:r>
      <w:proofErr w:type="spellEnd"/>
      <w:r>
        <w:t>”</w:t>
      </w:r>
    </w:p>
    <w:p w:rsidR="002E7BAF" w:rsidRDefault="00E15872" w:rsidP="005158B8">
      <w:pPr>
        <w:pStyle w:val="ListParagraph"/>
        <w:numPr>
          <w:ilvl w:val="0"/>
          <w:numId w:val="4"/>
        </w:numPr>
      </w:pPr>
      <w:r>
        <w:t>Variables “</w:t>
      </w:r>
      <w:proofErr w:type="spellStart"/>
      <w:r>
        <w:t>economic.cond.national</w:t>
      </w:r>
      <w:proofErr w:type="spellEnd"/>
      <w:r>
        <w:t>” and “</w:t>
      </w:r>
      <w:proofErr w:type="spellStart"/>
      <w:r>
        <w:t>economic.cond.household</w:t>
      </w:r>
      <w:proofErr w:type="spellEnd"/>
      <w:r>
        <w:t>” have the highest correlation of 0.35</w:t>
      </w:r>
    </w:p>
    <w:p w:rsidR="00E15872" w:rsidRDefault="00E15872" w:rsidP="00E15872"/>
    <w:p w:rsidR="00E15872" w:rsidRDefault="00E15872" w:rsidP="005158B8">
      <w:pPr>
        <w:pStyle w:val="ListParagraph"/>
        <w:numPr>
          <w:ilvl w:val="2"/>
          <w:numId w:val="2"/>
        </w:numPr>
      </w:pPr>
      <w:r>
        <w:t xml:space="preserve">Figure below shows the Pair Plot which is taken from the </w:t>
      </w:r>
      <w:proofErr w:type="spellStart"/>
      <w:r>
        <w:t>jupyter</w:t>
      </w:r>
      <w:proofErr w:type="spellEnd"/>
      <w:r>
        <w:t xml:space="preserve"> notebook.</w:t>
      </w:r>
    </w:p>
    <w:p w:rsidR="00E15872" w:rsidRDefault="00E15872" w:rsidP="00E15872"/>
    <w:p w:rsidR="00E15872" w:rsidRDefault="00E15872" w:rsidP="00E15872">
      <w:pPr>
        <w:jc w:val="center"/>
      </w:pPr>
      <w:r w:rsidRPr="00E15872">
        <w:rPr>
          <w:noProof/>
        </w:rPr>
        <w:lastRenderedPageBreak/>
        <w:drawing>
          <wp:inline distT="0" distB="0" distL="0" distR="0" wp14:anchorId="5031C4FF" wp14:editId="7FC007EF">
            <wp:extent cx="4706007" cy="439163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72" w:rsidRDefault="00E15872" w:rsidP="00E15872">
      <w:pPr>
        <w:jc w:val="center"/>
      </w:pPr>
    </w:p>
    <w:p w:rsidR="00E15872" w:rsidRDefault="00E15872" w:rsidP="00E15872">
      <w:pPr>
        <w:ind w:firstLine="720"/>
      </w:pPr>
      <w:r>
        <w:t>No correlation is found between the variables</w:t>
      </w:r>
    </w:p>
    <w:p w:rsidR="00E15872" w:rsidRDefault="00E15872" w:rsidP="00E15872">
      <w:pPr>
        <w:ind w:firstLine="720"/>
      </w:pPr>
    </w:p>
    <w:p w:rsidR="00E15872" w:rsidRDefault="00E15872" w:rsidP="005158B8">
      <w:pPr>
        <w:pStyle w:val="ListParagraph"/>
        <w:numPr>
          <w:ilvl w:val="2"/>
          <w:numId w:val="2"/>
        </w:numPr>
      </w:pPr>
      <w:r>
        <w:t xml:space="preserve">Figure below shows if there are outliers present which is taken from the </w:t>
      </w:r>
      <w:proofErr w:type="spellStart"/>
      <w:r>
        <w:t>jupyter</w:t>
      </w:r>
      <w:proofErr w:type="spellEnd"/>
      <w:r>
        <w:t xml:space="preserve"> notebook</w:t>
      </w:r>
    </w:p>
    <w:p w:rsidR="00E15872" w:rsidRDefault="00E15872" w:rsidP="00E15872"/>
    <w:p w:rsidR="00E15872" w:rsidRDefault="00E15872" w:rsidP="00E15872">
      <w:pPr>
        <w:jc w:val="center"/>
      </w:pPr>
      <w:r w:rsidRPr="00E15872">
        <w:rPr>
          <w:noProof/>
        </w:rPr>
        <w:drawing>
          <wp:inline distT="0" distB="0" distL="0" distR="0" wp14:anchorId="4942C22B" wp14:editId="5BE40628">
            <wp:extent cx="3664915" cy="33239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2610" cy="33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72" w:rsidRDefault="00E15872" w:rsidP="005158B8">
      <w:pPr>
        <w:pStyle w:val="ListParagraph"/>
        <w:numPr>
          <w:ilvl w:val="0"/>
          <w:numId w:val="6"/>
        </w:numPr>
        <w:jc w:val="both"/>
      </w:pPr>
      <w:r>
        <w:lastRenderedPageBreak/>
        <w:t>No outlier found in variable “age”</w:t>
      </w:r>
    </w:p>
    <w:p w:rsidR="00E15872" w:rsidRDefault="00E15872" w:rsidP="005158B8">
      <w:pPr>
        <w:pStyle w:val="ListParagraph"/>
        <w:numPr>
          <w:ilvl w:val="0"/>
          <w:numId w:val="5"/>
        </w:numPr>
        <w:jc w:val="both"/>
      </w:pPr>
      <w:r>
        <w:t>Some outliers are found in variables “</w:t>
      </w:r>
      <w:proofErr w:type="spellStart"/>
      <w:r>
        <w:t>economic.cond.household</w:t>
      </w:r>
      <w:proofErr w:type="spellEnd"/>
      <w:r>
        <w:t>” and “</w:t>
      </w:r>
      <w:proofErr w:type="spellStart"/>
      <w:r>
        <w:t>economic.cond.household</w:t>
      </w:r>
      <w:proofErr w:type="spellEnd"/>
      <w:r>
        <w:t xml:space="preserve">” which can be checked in Univariate analysis done in </w:t>
      </w:r>
      <w:proofErr w:type="spellStart"/>
      <w:r>
        <w:t>jupyter</w:t>
      </w:r>
      <w:proofErr w:type="spellEnd"/>
      <w:r>
        <w:t xml:space="preserve"> notebook. Since those are ordinal variables, we will not be treating them.</w:t>
      </w:r>
    </w:p>
    <w:p w:rsidR="00E15872" w:rsidRDefault="00E15872" w:rsidP="00E15872">
      <w:pPr>
        <w:jc w:val="both"/>
      </w:pPr>
    </w:p>
    <w:p w:rsidR="00E15872" w:rsidRDefault="00E15872" w:rsidP="00E6237D">
      <w:pPr>
        <w:pStyle w:val="Heading1"/>
      </w:pPr>
      <w:bookmarkStart w:id="12" w:name="_Toc109095153"/>
      <w:r>
        <w:t>Encode the data (having string values) for Modelling. Is Scaling necessary here or not? Data Split: Split the data into train and test (70:30).</w:t>
      </w:r>
      <w:bookmarkEnd w:id="12"/>
    </w:p>
    <w:p w:rsidR="00E15872" w:rsidRDefault="00E15872" w:rsidP="00E15872">
      <w:pPr>
        <w:pStyle w:val="Name"/>
        <w:ind w:left="405"/>
        <w:jc w:val="left"/>
      </w:pPr>
    </w:p>
    <w:p w:rsidR="00E15872" w:rsidRDefault="00E15872" w:rsidP="005158B8">
      <w:pPr>
        <w:pStyle w:val="Heading2"/>
        <w:numPr>
          <w:ilvl w:val="0"/>
          <w:numId w:val="24"/>
        </w:numPr>
      </w:pPr>
      <w:bookmarkStart w:id="13" w:name="_Toc109095154"/>
      <w:r>
        <w:t>Data Encoding:</w:t>
      </w:r>
      <w:bookmarkEnd w:id="13"/>
    </w:p>
    <w:p w:rsidR="00E15872" w:rsidRDefault="00E15872" w:rsidP="00E15872">
      <w:pPr>
        <w:pStyle w:val="Name"/>
        <w:jc w:val="left"/>
      </w:pPr>
    </w:p>
    <w:p w:rsidR="00E15872" w:rsidRDefault="00E15872" w:rsidP="005158B8">
      <w:pPr>
        <w:pStyle w:val="Name"/>
        <w:numPr>
          <w:ilvl w:val="0"/>
          <w:numId w:val="5"/>
        </w:numPr>
        <w:jc w:val="left"/>
      </w:pPr>
      <w:r>
        <w:t>Variable “vote” &amp; “gender” contain string values. To perform the analysis for this dataset, we would be converting the string values to the integer data type as modelling cannot take string / object data types.</w:t>
      </w:r>
    </w:p>
    <w:p w:rsidR="00E15872" w:rsidRDefault="00E15872" w:rsidP="005158B8">
      <w:pPr>
        <w:pStyle w:val="Name"/>
        <w:numPr>
          <w:ilvl w:val="0"/>
          <w:numId w:val="5"/>
        </w:numPr>
        <w:jc w:val="left"/>
      </w:pPr>
      <w:r>
        <w:t xml:space="preserve">For converting variable to numerical data we will use </w:t>
      </w:r>
      <w:proofErr w:type="spellStart"/>
      <w:r>
        <w:t>pd.Categorical</w:t>
      </w:r>
      <w:proofErr w:type="spellEnd"/>
      <w:r>
        <w:t>().codes function</w:t>
      </w:r>
    </w:p>
    <w:p w:rsidR="00E15872" w:rsidRDefault="00E15872" w:rsidP="005158B8">
      <w:pPr>
        <w:pStyle w:val="Name"/>
        <w:numPr>
          <w:ilvl w:val="0"/>
          <w:numId w:val="5"/>
        </w:numPr>
        <w:jc w:val="left"/>
      </w:pPr>
      <w:r>
        <w:t>Variable “gender” has ‘male’ and ‘female’ which will be converted to 1 and 0 respectively.</w:t>
      </w:r>
    </w:p>
    <w:p w:rsidR="00E15872" w:rsidRDefault="00E15872" w:rsidP="005158B8">
      <w:pPr>
        <w:pStyle w:val="Name"/>
        <w:numPr>
          <w:ilvl w:val="0"/>
          <w:numId w:val="5"/>
        </w:numPr>
        <w:jc w:val="left"/>
      </w:pPr>
      <w:r>
        <w:t>Variable “vote” has “</w:t>
      </w:r>
      <w:proofErr w:type="spellStart"/>
      <w:r>
        <w:t>Labour</w:t>
      </w:r>
      <w:proofErr w:type="spellEnd"/>
      <w:r>
        <w:t>” and “Conservative” which will be converted to 1 and 0 respectively</w:t>
      </w:r>
    </w:p>
    <w:p w:rsidR="00E15872" w:rsidRDefault="00E15872" w:rsidP="00E15872">
      <w:pPr>
        <w:pStyle w:val="Name"/>
        <w:jc w:val="left"/>
      </w:pPr>
    </w:p>
    <w:p w:rsidR="00E15872" w:rsidRDefault="00E15872" w:rsidP="00E15872">
      <w:pPr>
        <w:pStyle w:val="Name"/>
        <w:jc w:val="left"/>
      </w:pPr>
      <w:r>
        <w:t xml:space="preserve">Snippet from </w:t>
      </w:r>
      <w:proofErr w:type="spellStart"/>
      <w:r>
        <w:t>jupypter</w:t>
      </w:r>
      <w:proofErr w:type="spellEnd"/>
      <w:r>
        <w:t xml:space="preserve"> notebook shows that that column “gender” has been changed to numerical data</w:t>
      </w:r>
    </w:p>
    <w:p w:rsidR="00E15872" w:rsidRDefault="00E15872" w:rsidP="00E15872">
      <w:pPr>
        <w:pStyle w:val="Name"/>
        <w:ind w:left="1080"/>
        <w:jc w:val="left"/>
      </w:pPr>
    </w:p>
    <w:p w:rsidR="00FA66C7" w:rsidRDefault="00FA66C7" w:rsidP="00E15872">
      <w:pPr>
        <w:pStyle w:val="Name"/>
        <w:ind w:left="1080"/>
        <w:jc w:val="left"/>
      </w:pPr>
    </w:p>
    <w:p w:rsidR="00FA66C7" w:rsidRDefault="00E15872" w:rsidP="005250B8">
      <w:pPr>
        <w:jc w:val="center"/>
      </w:pPr>
      <w:r w:rsidRPr="00E15872">
        <w:rPr>
          <w:noProof/>
        </w:rPr>
        <w:drawing>
          <wp:inline distT="0" distB="0" distL="0" distR="0" wp14:anchorId="01A69CC2" wp14:editId="4FD1E974">
            <wp:extent cx="5362041" cy="12242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3344" cy="12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C7" w:rsidRDefault="00FA66C7" w:rsidP="00FA66C7">
      <w:pPr>
        <w:pStyle w:val="Name"/>
        <w:jc w:val="left"/>
      </w:pPr>
    </w:p>
    <w:p w:rsidR="00E15872" w:rsidRDefault="00FA66C7" w:rsidP="00FA66C7">
      <w:pPr>
        <w:pStyle w:val="Name"/>
        <w:ind w:left="1080"/>
        <w:jc w:val="left"/>
      </w:pPr>
      <w:r w:rsidRPr="00FA66C7">
        <w:t xml:space="preserve">Copy all the predictor variables into X </w:t>
      </w:r>
      <w:proofErr w:type="spellStart"/>
      <w:r w:rsidRPr="00FA66C7">
        <w:t>dataframe</w:t>
      </w:r>
      <w:proofErr w:type="spellEnd"/>
    </w:p>
    <w:p w:rsidR="00FA66C7" w:rsidRDefault="00FA66C7" w:rsidP="00FA66C7">
      <w:pPr>
        <w:pStyle w:val="Name"/>
        <w:ind w:left="1080"/>
        <w:jc w:val="left"/>
      </w:pPr>
      <w:r w:rsidRPr="00FA66C7">
        <w:t xml:space="preserve">Copy target into the y </w:t>
      </w:r>
      <w:proofErr w:type="spellStart"/>
      <w:r w:rsidRPr="00FA66C7">
        <w:t>dataframe</w:t>
      </w:r>
      <w:proofErr w:type="spellEnd"/>
      <w:r w:rsidRPr="00FA66C7">
        <w:t>.</w:t>
      </w:r>
    </w:p>
    <w:p w:rsidR="00FA66C7" w:rsidRDefault="00FA66C7" w:rsidP="00FA66C7">
      <w:pPr>
        <w:pStyle w:val="Name"/>
        <w:ind w:left="1080"/>
        <w:jc w:val="left"/>
      </w:pPr>
    </w:p>
    <w:p w:rsidR="00FA66C7" w:rsidRDefault="00FA66C7" w:rsidP="005158B8">
      <w:pPr>
        <w:pStyle w:val="Heading2"/>
        <w:numPr>
          <w:ilvl w:val="0"/>
          <w:numId w:val="24"/>
        </w:numPr>
      </w:pPr>
      <w:bookmarkStart w:id="14" w:name="_Toc109095155"/>
      <w:r>
        <w:t>Scaling:</w:t>
      </w:r>
      <w:bookmarkEnd w:id="14"/>
    </w:p>
    <w:p w:rsidR="00FA66C7" w:rsidRDefault="00FA66C7" w:rsidP="00FA66C7">
      <w:pPr>
        <w:pStyle w:val="Name"/>
        <w:jc w:val="left"/>
      </w:pPr>
    </w:p>
    <w:p w:rsidR="00FA66C7" w:rsidRDefault="00FA66C7" w:rsidP="005158B8">
      <w:pPr>
        <w:pStyle w:val="Name"/>
        <w:numPr>
          <w:ilvl w:val="0"/>
          <w:numId w:val="7"/>
        </w:numPr>
        <w:jc w:val="left"/>
      </w:pPr>
      <w:r>
        <w:t>Scaling is done on continuous variables in a dataset with different unit of measures.</w:t>
      </w:r>
    </w:p>
    <w:p w:rsidR="00FA66C7" w:rsidRDefault="00FA66C7" w:rsidP="005158B8">
      <w:pPr>
        <w:pStyle w:val="Name"/>
        <w:numPr>
          <w:ilvl w:val="0"/>
          <w:numId w:val="7"/>
        </w:numPr>
        <w:jc w:val="left"/>
      </w:pPr>
      <w:r>
        <w:t>All variables are either categorical or ordinal except for variable “age”.</w:t>
      </w:r>
    </w:p>
    <w:p w:rsidR="00FA66C7" w:rsidRDefault="00FA66C7" w:rsidP="005158B8">
      <w:pPr>
        <w:pStyle w:val="Name"/>
        <w:numPr>
          <w:ilvl w:val="0"/>
          <w:numId w:val="7"/>
        </w:numPr>
        <w:jc w:val="left"/>
      </w:pPr>
      <w:r>
        <w:t xml:space="preserve">For Logistic regression, LDA and Naïve </w:t>
      </w:r>
      <w:proofErr w:type="spellStart"/>
      <w:r>
        <w:t>Baye’s</w:t>
      </w:r>
      <w:proofErr w:type="spellEnd"/>
      <w:r>
        <w:t xml:space="preserve"> model we need not perform any scaling, however, for KNN it is necessary to scale the data, as it a distance-based algorithm (typically based on Euclidean distance).</w:t>
      </w:r>
    </w:p>
    <w:p w:rsidR="00FA66C7" w:rsidRDefault="00FA66C7" w:rsidP="005158B8">
      <w:pPr>
        <w:pStyle w:val="Name"/>
        <w:numPr>
          <w:ilvl w:val="0"/>
          <w:numId w:val="7"/>
        </w:numPr>
        <w:jc w:val="left"/>
      </w:pPr>
      <w:r>
        <w:t>For KNN, the variables will be scaled using the min max scaler.</w:t>
      </w:r>
    </w:p>
    <w:p w:rsidR="00FA66C7" w:rsidRDefault="00FA66C7" w:rsidP="00FA66C7">
      <w:pPr>
        <w:pStyle w:val="Name"/>
        <w:ind w:left="1080"/>
        <w:jc w:val="left"/>
      </w:pPr>
    </w:p>
    <w:p w:rsidR="00FA66C7" w:rsidRDefault="00FA66C7" w:rsidP="005158B8">
      <w:pPr>
        <w:pStyle w:val="Heading2"/>
        <w:numPr>
          <w:ilvl w:val="0"/>
          <w:numId w:val="24"/>
        </w:numPr>
      </w:pPr>
      <w:bookmarkStart w:id="15" w:name="_Toc109095156"/>
      <w:r>
        <w:t>Train and Test Split:</w:t>
      </w:r>
      <w:bookmarkEnd w:id="15"/>
    </w:p>
    <w:p w:rsidR="00FA66C7" w:rsidRDefault="00FA66C7" w:rsidP="00FA66C7">
      <w:pPr>
        <w:pStyle w:val="Name"/>
        <w:jc w:val="left"/>
      </w:pPr>
    </w:p>
    <w:p w:rsidR="00FA66C7" w:rsidRDefault="008E5A37" w:rsidP="00FA66C7">
      <w:pPr>
        <w:pStyle w:val="Name"/>
        <w:ind w:left="1080"/>
        <w:jc w:val="left"/>
      </w:pPr>
      <w:r>
        <w:t xml:space="preserve">The data will be split using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with random state = 1 and test size = 0.30.</w:t>
      </w:r>
    </w:p>
    <w:p w:rsidR="00E15872" w:rsidRDefault="008E5A37" w:rsidP="005250B8">
      <w:pPr>
        <w:jc w:val="center"/>
      </w:pPr>
      <w:r w:rsidRPr="008E5A37">
        <w:rPr>
          <w:noProof/>
        </w:rPr>
        <w:drawing>
          <wp:inline distT="0" distB="0" distL="0" distR="0" wp14:anchorId="60354EAE" wp14:editId="00D232A8">
            <wp:extent cx="2419688" cy="58110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7" w:rsidRDefault="008E5A37" w:rsidP="005250B8">
      <w:pPr>
        <w:jc w:val="center"/>
      </w:pPr>
      <w:r w:rsidRPr="008E5A37">
        <w:rPr>
          <w:noProof/>
        </w:rPr>
        <w:drawing>
          <wp:inline distT="0" distB="0" distL="0" distR="0" wp14:anchorId="7A64A316" wp14:editId="5BD6FB9A">
            <wp:extent cx="2695951" cy="6287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7" w:rsidRDefault="008E5A37" w:rsidP="00E6237D">
      <w:pPr>
        <w:pStyle w:val="Heading1"/>
      </w:pPr>
      <w:bookmarkStart w:id="16" w:name="_Toc109095157"/>
      <w:r>
        <w:lastRenderedPageBreak/>
        <w:t>Apply Logistic Regression and LDA (Linear Discriminant Analysis). Interpret the inferences of both models.</w:t>
      </w:r>
      <w:bookmarkEnd w:id="16"/>
    </w:p>
    <w:p w:rsidR="00E5006A" w:rsidRDefault="00E5006A" w:rsidP="00E5006A">
      <w:pPr>
        <w:pStyle w:val="Heading2"/>
      </w:pPr>
    </w:p>
    <w:p w:rsidR="008E5A37" w:rsidRDefault="008E5A37" w:rsidP="005158B8">
      <w:pPr>
        <w:pStyle w:val="Heading2"/>
        <w:numPr>
          <w:ilvl w:val="0"/>
          <w:numId w:val="25"/>
        </w:numPr>
      </w:pPr>
      <w:bookmarkStart w:id="17" w:name="_Toc109095158"/>
      <w:r>
        <w:t>Apply Logistic Regression:</w:t>
      </w:r>
      <w:bookmarkEnd w:id="17"/>
    </w:p>
    <w:p w:rsidR="008E5A37" w:rsidRDefault="008E5A37" w:rsidP="00E5006A">
      <w:r>
        <w:t>The data has been pre-processed and has been split to train and test data with test size = 0.30 in the previous sections.</w:t>
      </w:r>
      <w:r w:rsidRPr="008E5A37">
        <w:t xml:space="preserve"> </w:t>
      </w:r>
    </w:p>
    <w:p w:rsidR="008E5A37" w:rsidRDefault="008E5A37" w:rsidP="008E5A37">
      <w:pPr>
        <w:ind w:left="720"/>
      </w:pPr>
    </w:p>
    <w:p w:rsidR="008E5A37" w:rsidRDefault="008E5A37" w:rsidP="00E5006A">
      <w:r>
        <w:t>Step 1: We will apply Logistic Regression with below parameters.</w:t>
      </w:r>
    </w:p>
    <w:p w:rsidR="008E5A37" w:rsidRDefault="008E5A37" w:rsidP="008E5A37">
      <w:pPr>
        <w:ind w:left="720"/>
      </w:pPr>
    </w:p>
    <w:p w:rsidR="008E5A37" w:rsidRDefault="008E5A37" w:rsidP="00E5006A">
      <w:r>
        <w:t xml:space="preserve">Step 2: Check the model score by using </w:t>
      </w:r>
      <w:proofErr w:type="spellStart"/>
      <w:proofErr w:type="gramStart"/>
      <w:r>
        <w:t>model.score</w:t>
      </w:r>
      <w:proofErr w:type="spellEnd"/>
      <w:r>
        <w:t>()</w:t>
      </w:r>
      <w:proofErr w:type="gramEnd"/>
    </w:p>
    <w:p w:rsidR="008E5A37" w:rsidRDefault="008E5A37" w:rsidP="008E5A37">
      <w:pPr>
        <w:ind w:left="720"/>
      </w:pPr>
    </w:p>
    <w:p w:rsidR="008E5A37" w:rsidRDefault="008E5A37" w:rsidP="008E5A37">
      <w:pPr>
        <w:ind w:left="720"/>
        <w:jc w:val="center"/>
      </w:pPr>
      <w:r w:rsidRPr="008E5A37">
        <w:rPr>
          <w:noProof/>
        </w:rPr>
        <w:drawing>
          <wp:inline distT="0" distB="0" distL="0" distR="0" wp14:anchorId="7D24610B" wp14:editId="63B135AD">
            <wp:extent cx="6220693" cy="266737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7" w:rsidRDefault="008E5A37" w:rsidP="008E5A37">
      <w:pPr>
        <w:ind w:left="720"/>
        <w:jc w:val="center"/>
      </w:pPr>
      <w:r w:rsidRPr="008E5A37">
        <w:rPr>
          <w:noProof/>
        </w:rPr>
        <w:drawing>
          <wp:inline distT="0" distB="0" distL="0" distR="0" wp14:anchorId="638ACF79" wp14:editId="57EF373C">
            <wp:extent cx="6001588" cy="42868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7" w:rsidRDefault="00CA69A1" w:rsidP="00E5006A">
      <w:r>
        <w:t>Step 3: Check confusion matrix</w:t>
      </w:r>
    </w:p>
    <w:p w:rsidR="00CA69A1" w:rsidRDefault="00CA69A1" w:rsidP="00CA69A1">
      <w:pPr>
        <w:ind w:left="720"/>
      </w:pPr>
      <w:r>
        <w:t xml:space="preserve"> Train data:</w:t>
      </w:r>
    </w:p>
    <w:p w:rsidR="00CA69A1" w:rsidRDefault="00CA69A1" w:rsidP="00CA69A1">
      <w:pPr>
        <w:ind w:left="720"/>
      </w:pPr>
      <w:r w:rsidRPr="00CA69A1">
        <w:rPr>
          <w:noProof/>
        </w:rPr>
        <w:drawing>
          <wp:inline distT="0" distB="0" distL="0" distR="0" wp14:anchorId="5A7B26C2" wp14:editId="34CCEB93">
            <wp:extent cx="2610214" cy="466790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CA69A1">
      <w:pPr>
        <w:ind w:left="720"/>
      </w:pPr>
      <w:r>
        <w:t xml:space="preserve"> Test data:</w:t>
      </w:r>
    </w:p>
    <w:p w:rsidR="00CA69A1" w:rsidRDefault="00CA69A1" w:rsidP="00CA69A1">
      <w:pPr>
        <w:ind w:left="720"/>
      </w:pPr>
      <w:r>
        <w:t xml:space="preserve"> </w:t>
      </w:r>
      <w:r w:rsidRPr="00CA69A1">
        <w:rPr>
          <w:noProof/>
        </w:rPr>
        <w:drawing>
          <wp:inline distT="0" distB="0" distL="0" distR="0" wp14:anchorId="2296A645" wp14:editId="1AB2A893">
            <wp:extent cx="2686425" cy="5144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E5006A">
      <w:pPr>
        <w:ind w:firstLine="720"/>
      </w:pPr>
      <w:r>
        <w:t>Heat Map of Confusion Matrix:</w:t>
      </w:r>
    </w:p>
    <w:p w:rsidR="00CA69A1" w:rsidRDefault="00CA69A1" w:rsidP="00E5006A">
      <w:pPr>
        <w:ind w:left="720"/>
        <w:jc w:val="center"/>
      </w:pPr>
      <w:r w:rsidRPr="00CA69A1">
        <w:rPr>
          <w:noProof/>
        </w:rPr>
        <w:drawing>
          <wp:inline distT="0" distB="0" distL="0" distR="0" wp14:anchorId="1334A711" wp14:editId="32C00DF9">
            <wp:extent cx="3791479" cy="2505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CA69A1">
      <w:pPr>
        <w:ind w:left="720"/>
      </w:pPr>
    </w:p>
    <w:p w:rsidR="00CA69A1" w:rsidRDefault="00CA69A1" w:rsidP="00E5006A">
      <w:r>
        <w:t>Step 4: Check classification matrix</w:t>
      </w:r>
    </w:p>
    <w:p w:rsidR="00CA69A1" w:rsidRDefault="00CA69A1" w:rsidP="00CA69A1">
      <w:pPr>
        <w:ind w:left="720"/>
      </w:pPr>
    </w:p>
    <w:p w:rsidR="00CA69A1" w:rsidRDefault="00CA69A1" w:rsidP="00CA69A1">
      <w:pPr>
        <w:ind w:left="720"/>
        <w:jc w:val="center"/>
      </w:pPr>
      <w:r w:rsidRPr="00CA69A1">
        <w:rPr>
          <w:noProof/>
        </w:rPr>
        <w:lastRenderedPageBreak/>
        <w:drawing>
          <wp:inline distT="0" distB="0" distL="0" distR="0" wp14:anchorId="4518F216" wp14:editId="2AF555B5">
            <wp:extent cx="3679545" cy="16025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0875" cy="16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CA69A1">
      <w:pPr>
        <w:ind w:left="720"/>
        <w:jc w:val="center"/>
      </w:pPr>
      <w:r w:rsidRPr="00CA69A1">
        <w:rPr>
          <w:noProof/>
        </w:rPr>
        <w:drawing>
          <wp:inline distT="0" distB="0" distL="0" distR="0" wp14:anchorId="444F2772" wp14:editId="32331A24">
            <wp:extent cx="3569817" cy="143881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4220" cy="1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5158B8">
      <w:pPr>
        <w:pStyle w:val="ListParagraph"/>
        <w:numPr>
          <w:ilvl w:val="0"/>
          <w:numId w:val="8"/>
        </w:numPr>
      </w:pPr>
      <w:r>
        <w:t xml:space="preserve">Hyper parameters were added to see if the model behave differently in training and testing data. By using solver = </w:t>
      </w:r>
      <w:proofErr w:type="spellStart"/>
      <w:r>
        <w:t>liblinear</w:t>
      </w:r>
      <w:proofErr w:type="spellEnd"/>
      <w:r>
        <w:t>, there was some differences found in the models.</w:t>
      </w:r>
    </w:p>
    <w:p w:rsidR="00CA69A1" w:rsidRDefault="00CA69A1" w:rsidP="005158B8">
      <w:pPr>
        <w:pStyle w:val="ListParagraph"/>
        <w:numPr>
          <w:ilvl w:val="0"/>
          <w:numId w:val="8"/>
        </w:numPr>
      </w:pPr>
      <w:r>
        <w:t>The accuracy of model in training set is 0.84 and on testing set is 0.83, which is good and very close to each other.</w:t>
      </w:r>
    </w:p>
    <w:p w:rsidR="00CA69A1" w:rsidRDefault="00CA69A1" w:rsidP="005158B8">
      <w:pPr>
        <w:pStyle w:val="ListParagraph"/>
        <w:numPr>
          <w:ilvl w:val="0"/>
          <w:numId w:val="8"/>
        </w:numPr>
      </w:pPr>
      <w:r>
        <w:t xml:space="preserve">The recall of Conservative party is better on Testing data whereas the recall of </w:t>
      </w:r>
      <w:proofErr w:type="spellStart"/>
      <w:r>
        <w:t>Labour</w:t>
      </w:r>
      <w:proofErr w:type="spellEnd"/>
      <w:r>
        <w:t xml:space="preserve"> party is better on Training data</w:t>
      </w:r>
    </w:p>
    <w:p w:rsidR="00CA69A1" w:rsidRDefault="00CA69A1" w:rsidP="005158B8">
      <w:pPr>
        <w:pStyle w:val="ListParagraph"/>
        <w:numPr>
          <w:ilvl w:val="0"/>
          <w:numId w:val="8"/>
        </w:numPr>
      </w:pPr>
      <w:r>
        <w:t>Overall it is a good model and there is no over fitting found.</w:t>
      </w:r>
    </w:p>
    <w:p w:rsidR="00CA69A1" w:rsidRDefault="00CA69A1" w:rsidP="00CA69A1"/>
    <w:p w:rsidR="00CA69A1" w:rsidRDefault="00CA69A1" w:rsidP="005158B8">
      <w:pPr>
        <w:pStyle w:val="Heading2"/>
        <w:numPr>
          <w:ilvl w:val="0"/>
          <w:numId w:val="25"/>
        </w:numPr>
      </w:pPr>
      <w:bookmarkStart w:id="18" w:name="_Toc109095159"/>
      <w:r>
        <w:t>Apply Linear Discriminant Analysis:</w:t>
      </w:r>
      <w:bookmarkEnd w:id="18"/>
    </w:p>
    <w:p w:rsidR="00CA69A1" w:rsidRDefault="00CA69A1" w:rsidP="00CA69A1">
      <w:r>
        <w:tab/>
      </w:r>
    </w:p>
    <w:p w:rsidR="00CA69A1" w:rsidRDefault="00CA69A1" w:rsidP="00CA69A1">
      <w:r>
        <w:tab/>
        <w:t xml:space="preserve">Step 1: </w:t>
      </w:r>
      <w:r w:rsidRPr="00CA69A1">
        <w:t>We will apply LDA to the training and testing data.</w:t>
      </w:r>
    </w:p>
    <w:p w:rsidR="00CA69A1" w:rsidRDefault="00CA69A1" w:rsidP="00CA69A1">
      <w:pPr>
        <w:ind w:left="720" w:firstLine="720"/>
      </w:pPr>
      <w:r w:rsidRPr="00CA69A1">
        <w:rPr>
          <w:noProof/>
        </w:rPr>
        <w:drawing>
          <wp:inline distT="0" distB="0" distL="0" distR="0" wp14:anchorId="67091011" wp14:editId="44A7D039">
            <wp:extent cx="2381582" cy="6668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CA69A1">
      <w:r>
        <w:tab/>
        <w:t xml:space="preserve">Step 2: Check the model score by using </w:t>
      </w:r>
      <w:proofErr w:type="spellStart"/>
      <w:proofErr w:type="gramStart"/>
      <w:r>
        <w:t>model.score</w:t>
      </w:r>
      <w:proofErr w:type="spellEnd"/>
      <w:r>
        <w:t>()</w:t>
      </w:r>
      <w:proofErr w:type="gramEnd"/>
    </w:p>
    <w:p w:rsidR="00CA69A1" w:rsidRDefault="00CA69A1" w:rsidP="00CA69A1">
      <w:r>
        <w:tab/>
      </w:r>
      <w:r>
        <w:tab/>
      </w:r>
      <w:r w:rsidRPr="00CA69A1">
        <w:rPr>
          <w:noProof/>
        </w:rPr>
        <w:drawing>
          <wp:inline distT="0" distB="0" distL="0" distR="0" wp14:anchorId="68923879" wp14:editId="40295DD4">
            <wp:extent cx="4448796" cy="276264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CA69A1">
      <w:r>
        <w:tab/>
      </w:r>
      <w:r>
        <w:tab/>
      </w:r>
      <w:r w:rsidRPr="00CA69A1">
        <w:rPr>
          <w:noProof/>
        </w:rPr>
        <w:drawing>
          <wp:inline distT="0" distB="0" distL="0" distR="0" wp14:anchorId="1970FB49" wp14:editId="1F9A344F">
            <wp:extent cx="4344006" cy="3048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A1" w:rsidRDefault="00CA69A1" w:rsidP="00CA69A1">
      <w:r>
        <w:tab/>
        <w:t>Step 3</w:t>
      </w:r>
      <w:r w:rsidR="00635206">
        <w:t>:</w:t>
      </w:r>
      <w:r w:rsidR="00635206" w:rsidRPr="00635206">
        <w:t xml:space="preserve"> </w:t>
      </w:r>
      <w:r w:rsidR="00635206">
        <w:t>Check confusion matrix</w:t>
      </w:r>
    </w:p>
    <w:p w:rsidR="00635206" w:rsidRDefault="00635206" w:rsidP="00CA69A1">
      <w:r>
        <w:tab/>
      </w:r>
      <w:r>
        <w:tab/>
        <w:t>Train data:</w:t>
      </w:r>
    </w:p>
    <w:p w:rsidR="00635206" w:rsidRDefault="00635206" w:rsidP="00CA69A1">
      <w:r>
        <w:tab/>
      </w:r>
      <w:r>
        <w:tab/>
      </w:r>
      <w:r>
        <w:tab/>
      </w:r>
      <w:r w:rsidRPr="00635206">
        <w:rPr>
          <w:noProof/>
        </w:rPr>
        <w:drawing>
          <wp:inline distT="0" distB="0" distL="0" distR="0" wp14:anchorId="621F907B" wp14:editId="011FCB32">
            <wp:extent cx="2524477" cy="485843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06" w:rsidRDefault="00635206" w:rsidP="00CA69A1">
      <w:r>
        <w:tab/>
      </w:r>
      <w:r>
        <w:tab/>
        <w:t xml:space="preserve">Test data: </w:t>
      </w:r>
    </w:p>
    <w:p w:rsidR="00635206" w:rsidRDefault="00635206" w:rsidP="00CA69A1">
      <w:r>
        <w:tab/>
      </w:r>
      <w:r>
        <w:tab/>
      </w:r>
      <w:r>
        <w:tab/>
      </w:r>
      <w:r w:rsidRPr="00635206">
        <w:rPr>
          <w:noProof/>
        </w:rPr>
        <w:drawing>
          <wp:inline distT="0" distB="0" distL="0" distR="0" wp14:anchorId="77A66D9D" wp14:editId="03B53680">
            <wp:extent cx="2572109" cy="49536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06" w:rsidRDefault="00635206" w:rsidP="00CA69A1">
      <w:r>
        <w:tab/>
      </w:r>
      <w:r>
        <w:tab/>
        <w:t>Heat Map of confusion matrix</w:t>
      </w:r>
    </w:p>
    <w:p w:rsidR="00635206" w:rsidRDefault="00635206" w:rsidP="00635206">
      <w:pPr>
        <w:jc w:val="center"/>
      </w:pPr>
      <w:r w:rsidRPr="00635206">
        <w:rPr>
          <w:noProof/>
        </w:rPr>
        <w:lastRenderedPageBreak/>
        <w:drawing>
          <wp:inline distT="0" distB="0" distL="0" distR="0" wp14:anchorId="084A803A" wp14:editId="23A08ACE">
            <wp:extent cx="2749138" cy="1860319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58154" cy="18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06" w:rsidRDefault="00635206" w:rsidP="00635206">
      <w:pPr>
        <w:jc w:val="center"/>
      </w:pPr>
    </w:p>
    <w:p w:rsidR="00635206" w:rsidRDefault="00635206" w:rsidP="00635206">
      <w:r>
        <w:tab/>
        <w:t>Step 4: Check classification matrix</w:t>
      </w:r>
    </w:p>
    <w:p w:rsidR="00635206" w:rsidRDefault="00635206" w:rsidP="00635206"/>
    <w:p w:rsidR="00635206" w:rsidRDefault="00635206" w:rsidP="00635206">
      <w:pPr>
        <w:jc w:val="center"/>
      </w:pPr>
      <w:r w:rsidRPr="00635206">
        <w:rPr>
          <w:noProof/>
        </w:rPr>
        <w:drawing>
          <wp:inline distT="0" distB="0" distL="0" distR="0" wp14:anchorId="18C2ED3F" wp14:editId="6A3D968A">
            <wp:extent cx="3764478" cy="1711921"/>
            <wp:effectExtent l="0" t="0" r="762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4287" cy="17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06" w:rsidRDefault="00751276" w:rsidP="00635206">
      <w:pPr>
        <w:jc w:val="center"/>
      </w:pPr>
      <w:r>
        <w:tab/>
      </w:r>
      <w:r w:rsidRPr="00751276">
        <w:rPr>
          <w:noProof/>
        </w:rPr>
        <w:drawing>
          <wp:inline distT="0" distB="0" distL="0" distR="0" wp14:anchorId="53F8150C" wp14:editId="44D660E1">
            <wp:extent cx="4239491" cy="1686871"/>
            <wp:effectExtent l="0" t="0" r="889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6219" cy="16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76" w:rsidRDefault="00751276" w:rsidP="005158B8">
      <w:pPr>
        <w:pStyle w:val="ListParagraph"/>
        <w:numPr>
          <w:ilvl w:val="0"/>
          <w:numId w:val="10"/>
        </w:numPr>
      </w:pPr>
      <w:r>
        <w:t>The accuracy of model in training set and testing set is the same which is 0.83.</w:t>
      </w:r>
    </w:p>
    <w:p w:rsidR="00751276" w:rsidRDefault="00751276" w:rsidP="005158B8">
      <w:pPr>
        <w:pStyle w:val="ListParagraph"/>
        <w:numPr>
          <w:ilvl w:val="0"/>
          <w:numId w:val="9"/>
        </w:numPr>
      </w:pPr>
      <w:r>
        <w:t xml:space="preserve">The recall of Conservative party is better on Testing data whereas the recall of </w:t>
      </w:r>
      <w:proofErr w:type="spellStart"/>
      <w:r>
        <w:t>Labour</w:t>
      </w:r>
      <w:proofErr w:type="spellEnd"/>
      <w:r>
        <w:t xml:space="preserve"> party is better on Training data</w:t>
      </w:r>
    </w:p>
    <w:p w:rsidR="00751276" w:rsidRDefault="00751276" w:rsidP="005158B8">
      <w:pPr>
        <w:pStyle w:val="ListParagraph"/>
        <w:numPr>
          <w:ilvl w:val="0"/>
          <w:numId w:val="9"/>
        </w:numPr>
      </w:pPr>
      <w:r>
        <w:t>Overall the model is performing well.</w:t>
      </w:r>
    </w:p>
    <w:p w:rsidR="00751276" w:rsidRDefault="00751276" w:rsidP="00751276"/>
    <w:p w:rsidR="00751276" w:rsidRDefault="00751276" w:rsidP="00751276">
      <w:pPr>
        <w:ind w:left="720"/>
      </w:pPr>
      <w:r>
        <w:t>Comparison of two models:</w:t>
      </w:r>
    </w:p>
    <w:p w:rsidR="00751276" w:rsidRDefault="00751276" w:rsidP="00751276">
      <w:pPr>
        <w:ind w:left="720"/>
      </w:pPr>
    </w:p>
    <w:p w:rsidR="00751276" w:rsidRDefault="00751276" w:rsidP="00751276">
      <w:pPr>
        <w:ind w:left="720"/>
      </w:pPr>
      <w:r>
        <w:t>While comparing both these models, we find both results are almost same, but LDA works better</w:t>
      </w:r>
    </w:p>
    <w:p w:rsidR="00751276" w:rsidRDefault="00751276" w:rsidP="00751276">
      <w:pPr>
        <w:ind w:left="720"/>
      </w:pPr>
      <w:proofErr w:type="gramStart"/>
      <w:r>
        <w:t>since</w:t>
      </w:r>
      <w:proofErr w:type="gramEnd"/>
      <w:r>
        <w:t xml:space="preserve"> the recall with LDA is slightly better on Testing data.</w:t>
      </w:r>
      <w:r>
        <w:cr/>
      </w:r>
    </w:p>
    <w:p w:rsidR="00E5006A" w:rsidRDefault="00751276" w:rsidP="00E6237D">
      <w:pPr>
        <w:pStyle w:val="Heading1"/>
      </w:pPr>
      <w:bookmarkStart w:id="19" w:name="_Toc109095160"/>
      <w:r>
        <w:lastRenderedPageBreak/>
        <w:t>Apply KNN Model and Naïve Bayes Model. Interpret the inferences of each model.</w:t>
      </w:r>
      <w:bookmarkEnd w:id="19"/>
    </w:p>
    <w:p w:rsidR="00E5006A" w:rsidRDefault="00E5006A" w:rsidP="00E5006A">
      <w:pPr>
        <w:pStyle w:val="Heading2"/>
      </w:pPr>
    </w:p>
    <w:p w:rsidR="00751276" w:rsidRDefault="00751276" w:rsidP="005158B8">
      <w:pPr>
        <w:pStyle w:val="Heading2"/>
        <w:numPr>
          <w:ilvl w:val="0"/>
          <w:numId w:val="26"/>
        </w:numPr>
      </w:pPr>
      <w:bookmarkStart w:id="20" w:name="_Toc109095161"/>
      <w:r>
        <w:t>Apply KNN model:</w:t>
      </w:r>
      <w:bookmarkEnd w:id="20"/>
    </w:p>
    <w:p w:rsidR="00751276" w:rsidRDefault="00751276" w:rsidP="00751276">
      <w:pPr>
        <w:ind w:left="720"/>
      </w:pPr>
      <w:r>
        <w:t>Step 1:</w:t>
      </w:r>
      <w:r w:rsidRPr="00751276">
        <w:t xml:space="preserve"> </w:t>
      </w:r>
      <w:r>
        <w:t>Scale the data</w:t>
      </w:r>
    </w:p>
    <w:p w:rsidR="00751276" w:rsidRDefault="00751276" w:rsidP="00751276">
      <w:pPr>
        <w:ind w:left="720"/>
        <w:jc w:val="center"/>
      </w:pPr>
      <w:r w:rsidRPr="00751276">
        <w:rPr>
          <w:noProof/>
        </w:rPr>
        <w:drawing>
          <wp:inline distT="0" distB="0" distL="0" distR="0" wp14:anchorId="4DE64F3D" wp14:editId="7F95F7E5">
            <wp:extent cx="5439408" cy="115784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64942" cy="11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76" w:rsidRDefault="00751276" w:rsidP="002B1D3D">
      <w:pPr>
        <w:ind w:left="720"/>
      </w:pPr>
      <w:r>
        <w:t xml:space="preserve">Step 2: </w:t>
      </w:r>
      <w:r w:rsidR="002B1D3D">
        <w:t>We will apply KNN with below parameters.</w:t>
      </w:r>
    </w:p>
    <w:p w:rsidR="002B1D3D" w:rsidRDefault="002B1D3D" w:rsidP="002B1D3D">
      <w:pPr>
        <w:ind w:left="720"/>
      </w:pPr>
    </w:p>
    <w:p w:rsidR="002B1D3D" w:rsidRDefault="002B1D3D" w:rsidP="002B1D3D">
      <w:pPr>
        <w:ind w:left="720"/>
        <w:jc w:val="center"/>
      </w:pPr>
      <w:r w:rsidRPr="002B1D3D">
        <w:rPr>
          <w:noProof/>
        </w:rPr>
        <w:drawing>
          <wp:inline distT="0" distB="0" distL="0" distR="0" wp14:anchorId="33CC5427" wp14:editId="26C41BCF">
            <wp:extent cx="2867425" cy="65731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D" w:rsidRDefault="002B1D3D" w:rsidP="002B1D3D">
      <w:pPr>
        <w:ind w:left="720"/>
      </w:pPr>
      <w:r>
        <w:t xml:space="preserve">Steps 3: Check the model score by using </w:t>
      </w:r>
      <w:proofErr w:type="spellStart"/>
      <w:proofErr w:type="gramStart"/>
      <w:r>
        <w:t>model.score</w:t>
      </w:r>
      <w:proofErr w:type="spellEnd"/>
      <w:r>
        <w:t>(</w:t>
      </w:r>
      <w:proofErr w:type="gramEnd"/>
      <w:r>
        <w:t>).</w:t>
      </w:r>
    </w:p>
    <w:p w:rsidR="00751276" w:rsidRDefault="00751276" w:rsidP="00751276">
      <w:pPr>
        <w:ind w:left="720"/>
      </w:pPr>
    </w:p>
    <w:p w:rsidR="002B1D3D" w:rsidRDefault="002B1D3D" w:rsidP="002B1D3D">
      <w:pPr>
        <w:ind w:left="720"/>
        <w:jc w:val="center"/>
      </w:pPr>
      <w:r w:rsidRPr="002B1D3D">
        <w:rPr>
          <w:noProof/>
        </w:rPr>
        <w:drawing>
          <wp:inline distT="0" distB="0" distL="0" distR="0" wp14:anchorId="4EDDFAAE" wp14:editId="1480F8C9">
            <wp:extent cx="4401164" cy="2857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D" w:rsidRDefault="002B1D3D" w:rsidP="002B1D3D">
      <w:pPr>
        <w:ind w:left="720"/>
        <w:jc w:val="center"/>
      </w:pPr>
      <w:r w:rsidRPr="002B1D3D">
        <w:rPr>
          <w:noProof/>
        </w:rPr>
        <w:drawing>
          <wp:inline distT="0" distB="0" distL="0" distR="0" wp14:anchorId="6841E877" wp14:editId="23E252C2">
            <wp:extent cx="4467849" cy="333422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D" w:rsidRDefault="002B1D3D" w:rsidP="002B1D3D">
      <w:pPr>
        <w:ind w:left="720"/>
      </w:pPr>
      <w:r>
        <w:t>Step 4: Check confusion matrix:</w:t>
      </w:r>
    </w:p>
    <w:p w:rsidR="002B1D3D" w:rsidRDefault="002B1D3D" w:rsidP="002B1D3D">
      <w:pPr>
        <w:ind w:left="720"/>
      </w:pPr>
    </w:p>
    <w:p w:rsidR="002B1D3D" w:rsidRDefault="002B1D3D" w:rsidP="002B1D3D">
      <w:pPr>
        <w:ind w:left="720"/>
      </w:pPr>
      <w:r>
        <w:t xml:space="preserve">Train data: </w:t>
      </w:r>
    </w:p>
    <w:p w:rsidR="002B1D3D" w:rsidRDefault="002B1D3D" w:rsidP="002B1D3D">
      <w:pPr>
        <w:ind w:left="720" w:firstLine="720"/>
      </w:pPr>
      <w:r w:rsidRPr="002B1D3D">
        <w:rPr>
          <w:noProof/>
        </w:rPr>
        <w:drawing>
          <wp:inline distT="0" distB="0" distL="0" distR="0" wp14:anchorId="587D9042" wp14:editId="7251465A">
            <wp:extent cx="2476846" cy="49536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D" w:rsidRDefault="002B1D3D" w:rsidP="002B1D3D">
      <w:r>
        <w:tab/>
        <w:t xml:space="preserve">Test data: </w:t>
      </w:r>
    </w:p>
    <w:p w:rsidR="002B1D3D" w:rsidRDefault="002B1D3D" w:rsidP="002B1D3D">
      <w:r>
        <w:tab/>
      </w:r>
      <w:r>
        <w:tab/>
      </w:r>
      <w:r w:rsidRPr="002B1D3D">
        <w:rPr>
          <w:noProof/>
        </w:rPr>
        <w:drawing>
          <wp:inline distT="0" distB="0" distL="0" distR="0" wp14:anchorId="461B994B" wp14:editId="1681D4B2">
            <wp:extent cx="2476846" cy="45726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D" w:rsidRDefault="002B1D3D" w:rsidP="002B1D3D">
      <w:r>
        <w:tab/>
        <w:t>Heat Map of confusion matrix</w:t>
      </w:r>
    </w:p>
    <w:p w:rsidR="002B1D3D" w:rsidRDefault="002B1D3D" w:rsidP="002B1D3D">
      <w:r>
        <w:tab/>
      </w:r>
      <w:r>
        <w:tab/>
      </w:r>
      <w:r w:rsidRPr="002B1D3D">
        <w:rPr>
          <w:noProof/>
        </w:rPr>
        <w:drawing>
          <wp:inline distT="0" distB="0" distL="0" distR="0" wp14:anchorId="6DA45138" wp14:editId="71877116">
            <wp:extent cx="3141518" cy="2099529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55688" cy="21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3D" w:rsidRDefault="002B1D3D" w:rsidP="002B1D3D">
      <w:r>
        <w:tab/>
        <w:t>Step 5: Check classification matrix</w:t>
      </w:r>
    </w:p>
    <w:p w:rsidR="002B1D3D" w:rsidRDefault="002B1D3D" w:rsidP="00E7419B">
      <w:pPr>
        <w:jc w:val="center"/>
      </w:pPr>
      <w:r w:rsidRPr="002B1D3D">
        <w:rPr>
          <w:noProof/>
        </w:rPr>
        <w:lastRenderedPageBreak/>
        <w:drawing>
          <wp:inline distT="0" distB="0" distL="0" distR="0" wp14:anchorId="1F6A2CB1" wp14:editId="04207DD4">
            <wp:extent cx="3016482" cy="144983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38432" cy="14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E7419B" w:rsidP="00E7419B">
      <w:pPr>
        <w:jc w:val="center"/>
      </w:pPr>
      <w:r w:rsidRPr="00E7419B">
        <w:rPr>
          <w:noProof/>
        </w:rPr>
        <w:drawing>
          <wp:inline distT="0" distB="0" distL="0" distR="0" wp14:anchorId="42DCCE1B" wp14:editId="28391B4A">
            <wp:extent cx="3108281" cy="1248989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8308" cy="12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E7419B" w:rsidP="005158B8">
      <w:pPr>
        <w:pStyle w:val="ListParagraph"/>
        <w:numPr>
          <w:ilvl w:val="0"/>
          <w:numId w:val="11"/>
        </w:numPr>
      </w:pPr>
      <w:r>
        <w:t>The accuracy of model is 0.84 and 0.82 on training and testing data respectively</w:t>
      </w:r>
    </w:p>
    <w:p w:rsidR="00E7419B" w:rsidRDefault="00E7419B" w:rsidP="005158B8">
      <w:pPr>
        <w:pStyle w:val="ListParagraph"/>
        <w:numPr>
          <w:ilvl w:val="0"/>
          <w:numId w:val="11"/>
        </w:numPr>
      </w:pPr>
      <w:r>
        <w:t xml:space="preserve">The recall of Conservative party is better on Testing data and </w:t>
      </w:r>
      <w:proofErr w:type="spellStart"/>
      <w:r>
        <w:t>Labour</w:t>
      </w:r>
      <w:proofErr w:type="spellEnd"/>
      <w:r>
        <w:t xml:space="preserve"> is slightly better on Training data</w:t>
      </w:r>
    </w:p>
    <w:p w:rsidR="00E5006A" w:rsidRDefault="00E5006A" w:rsidP="00E5006A"/>
    <w:p w:rsidR="00E5006A" w:rsidRDefault="00E5006A" w:rsidP="00E5006A"/>
    <w:p w:rsidR="00E7419B" w:rsidRDefault="00E7419B" w:rsidP="005158B8">
      <w:pPr>
        <w:pStyle w:val="Heading2"/>
        <w:numPr>
          <w:ilvl w:val="0"/>
          <w:numId w:val="26"/>
        </w:numPr>
      </w:pPr>
      <w:bookmarkStart w:id="21" w:name="_Toc109095162"/>
      <w:r>
        <w:t>Apply Gaussian Naïve Bayes model:</w:t>
      </w:r>
      <w:bookmarkEnd w:id="21"/>
    </w:p>
    <w:p w:rsidR="00E7419B" w:rsidRDefault="00E7419B" w:rsidP="00E7419B">
      <w:pPr>
        <w:ind w:left="720"/>
      </w:pPr>
      <w:r>
        <w:t>Step 1: We will apply Gaussian Naïve Bayes with below parameters</w:t>
      </w:r>
    </w:p>
    <w:p w:rsidR="00E7419B" w:rsidRDefault="00E7419B" w:rsidP="00E7419B">
      <w:pPr>
        <w:ind w:left="720"/>
        <w:jc w:val="center"/>
      </w:pPr>
      <w:r w:rsidRPr="00E7419B">
        <w:rPr>
          <w:noProof/>
        </w:rPr>
        <w:drawing>
          <wp:inline distT="0" distB="0" distL="0" distR="0" wp14:anchorId="2A9B3C0D" wp14:editId="7ADEBF87">
            <wp:extent cx="1152686" cy="666843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E7419B" w:rsidP="00E7419B">
      <w:pPr>
        <w:ind w:left="720"/>
      </w:pPr>
      <w:r>
        <w:t xml:space="preserve">Step 2: Check the model score by using </w:t>
      </w:r>
      <w:proofErr w:type="spellStart"/>
      <w:proofErr w:type="gramStart"/>
      <w:r>
        <w:t>model.score</w:t>
      </w:r>
      <w:proofErr w:type="spellEnd"/>
      <w:r>
        <w:t>()</w:t>
      </w:r>
      <w:proofErr w:type="gramEnd"/>
    </w:p>
    <w:p w:rsidR="00E7419B" w:rsidRDefault="00E7419B" w:rsidP="00E7419B">
      <w:pPr>
        <w:ind w:left="720"/>
      </w:pPr>
    </w:p>
    <w:p w:rsidR="00E7419B" w:rsidRDefault="00E7419B" w:rsidP="00E7419B">
      <w:pPr>
        <w:ind w:left="720"/>
        <w:jc w:val="center"/>
      </w:pPr>
      <w:r w:rsidRPr="00E7419B">
        <w:rPr>
          <w:noProof/>
        </w:rPr>
        <w:drawing>
          <wp:inline distT="0" distB="0" distL="0" distR="0" wp14:anchorId="0C666F1E" wp14:editId="75C01F64">
            <wp:extent cx="4401164" cy="257211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E7419B" w:rsidP="00E7419B">
      <w:pPr>
        <w:ind w:left="720"/>
        <w:jc w:val="center"/>
      </w:pPr>
      <w:r w:rsidRPr="00E7419B">
        <w:rPr>
          <w:noProof/>
        </w:rPr>
        <w:drawing>
          <wp:inline distT="0" distB="0" distL="0" distR="0" wp14:anchorId="3AFE4EE8" wp14:editId="3ED28864">
            <wp:extent cx="4220164" cy="27626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E7419B" w:rsidP="00E7419B">
      <w:pPr>
        <w:ind w:left="720"/>
      </w:pPr>
      <w:r>
        <w:t>Step 3: Check confusion matrix</w:t>
      </w:r>
    </w:p>
    <w:p w:rsidR="00E7419B" w:rsidRDefault="00E7419B" w:rsidP="00E7419B">
      <w:pPr>
        <w:ind w:left="720"/>
      </w:pPr>
      <w:r>
        <w:t xml:space="preserve"> Train data:</w:t>
      </w:r>
    </w:p>
    <w:p w:rsidR="00E7419B" w:rsidRDefault="00E7419B" w:rsidP="00E7419B">
      <w:pPr>
        <w:ind w:left="720"/>
      </w:pPr>
      <w:r w:rsidRPr="00E7419B">
        <w:rPr>
          <w:noProof/>
        </w:rPr>
        <w:drawing>
          <wp:inline distT="0" distB="0" distL="0" distR="0" wp14:anchorId="6F7C6E1B" wp14:editId="6D45BD8F">
            <wp:extent cx="2429214" cy="45726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E7419B" w:rsidP="00E7419B">
      <w:pPr>
        <w:ind w:left="720"/>
      </w:pPr>
      <w:r>
        <w:t>Test data:</w:t>
      </w:r>
    </w:p>
    <w:p w:rsidR="00E7419B" w:rsidRDefault="00E7419B" w:rsidP="00E7419B">
      <w:pPr>
        <w:ind w:left="720"/>
      </w:pPr>
      <w:r w:rsidRPr="00E7419B">
        <w:rPr>
          <w:noProof/>
        </w:rPr>
        <w:drawing>
          <wp:inline distT="0" distB="0" distL="0" distR="0" wp14:anchorId="63A99779" wp14:editId="2F845CED">
            <wp:extent cx="2495898" cy="49536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9B" w:rsidRDefault="006B5EEC" w:rsidP="006B5EEC">
      <w:pPr>
        <w:ind w:left="720"/>
      </w:pPr>
      <w:r>
        <w:t xml:space="preserve"> </w:t>
      </w:r>
      <w:r w:rsidR="00E7419B">
        <w:t>Heat Map of confusion matrix</w:t>
      </w:r>
    </w:p>
    <w:p w:rsidR="006B5EEC" w:rsidRDefault="006B5EEC" w:rsidP="00E5006A">
      <w:pPr>
        <w:ind w:left="720"/>
        <w:jc w:val="center"/>
      </w:pPr>
      <w:r w:rsidRPr="006B5EEC">
        <w:rPr>
          <w:noProof/>
        </w:rPr>
        <w:lastRenderedPageBreak/>
        <w:drawing>
          <wp:inline distT="0" distB="0" distL="0" distR="0" wp14:anchorId="2677BA1D" wp14:editId="6E52E482">
            <wp:extent cx="2926080" cy="1968049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3744" cy="19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EC" w:rsidRDefault="006B5EEC" w:rsidP="006B5EEC">
      <w:pPr>
        <w:ind w:left="720"/>
      </w:pPr>
      <w:r>
        <w:t>Step 4: Check classification matrix</w:t>
      </w:r>
    </w:p>
    <w:p w:rsidR="006B5EEC" w:rsidRDefault="006B5EEC" w:rsidP="006B5EEC">
      <w:pPr>
        <w:ind w:left="720"/>
      </w:pPr>
    </w:p>
    <w:p w:rsidR="006B5EEC" w:rsidRDefault="006B5EEC" w:rsidP="006B5EEC">
      <w:pPr>
        <w:ind w:left="720"/>
        <w:jc w:val="center"/>
      </w:pPr>
      <w:r w:rsidRPr="006B5EEC">
        <w:rPr>
          <w:noProof/>
        </w:rPr>
        <w:drawing>
          <wp:inline distT="0" distB="0" distL="0" distR="0" wp14:anchorId="0A1FC8A2" wp14:editId="16A5BB81">
            <wp:extent cx="3287914" cy="2826327"/>
            <wp:effectExtent l="0" t="0" r="825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97874" cy="28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EC" w:rsidRDefault="006B5EEC" w:rsidP="005158B8">
      <w:pPr>
        <w:pStyle w:val="ListParagraph"/>
        <w:numPr>
          <w:ilvl w:val="0"/>
          <w:numId w:val="12"/>
        </w:numPr>
      </w:pPr>
      <w:r>
        <w:t>The accuracy of model in training set is 0.84 and on testing set is 0.82. Hence, the model is performs better on Training data.</w:t>
      </w:r>
    </w:p>
    <w:p w:rsidR="006B5EEC" w:rsidRDefault="006B5EEC" w:rsidP="005158B8">
      <w:pPr>
        <w:pStyle w:val="ListParagraph"/>
        <w:numPr>
          <w:ilvl w:val="0"/>
          <w:numId w:val="12"/>
        </w:numPr>
      </w:pPr>
      <w:r>
        <w:t xml:space="preserve">The recall of Conservative party is better on Testing data whereas the recall of </w:t>
      </w:r>
      <w:proofErr w:type="spellStart"/>
      <w:r>
        <w:t>Labour</w:t>
      </w:r>
      <w:proofErr w:type="spellEnd"/>
      <w:r>
        <w:t xml:space="preserve"> party is better on Training data</w:t>
      </w:r>
    </w:p>
    <w:p w:rsidR="006B5EEC" w:rsidRDefault="006B5EEC" w:rsidP="006B5EEC"/>
    <w:p w:rsidR="006B5EEC" w:rsidRDefault="006B5EEC" w:rsidP="005158B8">
      <w:pPr>
        <w:pStyle w:val="Heading2"/>
        <w:numPr>
          <w:ilvl w:val="0"/>
          <w:numId w:val="26"/>
        </w:numPr>
      </w:pPr>
      <w:bookmarkStart w:id="22" w:name="_Toc109095163"/>
      <w:r>
        <w:t>Comparison of both KNN and Naive Bayes model:</w:t>
      </w:r>
      <w:bookmarkEnd w:id="22"/>
    </w:p>
    <w:p w:rsidR="006B5EEC" w:rsidRDefault="006B5EEC" w:rsidP="005158B8">
      <w:pPr>
        <w:pStyle w:val="ListParagraph"/>
        <w:numPr>
          <w:ilvl w:val="0"/>
          <w:numId w:val="13"/>
        </w:numPr>
      </w:pPr>
      <w:r>
        <w:t xml:space="preserve">Both models are good and does not </w:t>
      </w:r>
      <w:proofErr w:type="spellStart"/>
      <w:r>
        <w:t>overfit</w:t>
      </w:r>
      <w:proofErr w:type="spellEnd"/>
      <w:r>
        <w:t xml:space="preserve"> or </w:t>
      </w:r>
      <w:proofErr w:type="spellStart"/>
      <w:r>
        <w:t>underfit</w:t>
      </w:r>
      <w:proofErr w:type="spellEnd"/>
      <w:r>
        <w:t>. The accuracy of both models on Training data is the same, however, accuracy of KNN is better on testing data</w:t>
      </w:r>
    </w:p>
    <w:p w:rsidR="00BB1D4D" w:rsidRDefault="006B5EEC" w:rsidP="005158B8">
      <w:pPr>
        <w:pStyle w:val="ListParagraph"/>
        <w:numPr>
          <w:ilvl w:val="0"/>
          <w:numId w:val="13"/>
        </w:numPr>
      </w:pPr>
      <w:r>
        <w:t xml:space="preserve">KNN model is better compared to Naïve Bayes after applying </w:t>
      </w:r>
      <w:proofErr w:type="spellStart"/>
      <w:r>
        <w:t>hyperparameters</w:t>
      </w:r>
      <w:proofErr w:type="spellEnd"/>
      <w:r>
        <w:t xml:space="preserve"> as the model has better recall.</w:t>
      </w:r>
      <w:r>
        <w:cr/>
      </w:r>
    </w:p>
    <w:p w:rsidR="00E5006A" w:rsidRDefault="006B5EEC" w:rsidP="00BB1D4D">
      <w:pPr>
        <w:pStyle w:val="Heading1"/>
      </w:pPr>
      <w:bookmarkStart w:id="23" w:name="_Toc109095164"/>
      <w:r>
        <w:t>Model Tuning, Bagging (Random Forest should be applied for Bagging), and Boosting.</w:t>
      </w:r>
      <w:bookmarkEnd w:id="23"/>
    </w:p>
    <w:p w:rsidR="00E5006A" w:rsidRDefault="00E5006A" w:rsidP="00BB1D4D">
      <w:pPr>
        <w:pStyle w:val="Heading1"/>
        <w:numPr>
          <w:ilvl w:val="0"/>
          <w:numId w:val="0"/>
        </w:numPr>
        <w:ind w:left="720"/>
      </w:pPr>
    </w:p>
    <w:p w:rsidR="006B5EEC" w:rsidRDefault="006B5EEC" w:rsidP="005158B8">
      <w:pPr>
        <w:pStyle w:val="Heading2"/>
        <w:numPr>
          <w:ilvl w:val="0"/>
          <w:numId w:val="27"/>
        </w:numPr>
      </w:pPr>
      <w:bookmarkStart w:id="24" w:name="_Toc109095165"/>
      <w:r>
        <w:t xml:space="preserve">Tune the model using </w:t>
      </w:r>
      <w:proofErr w:type="spellStart"/>
      <w:r>
        <w:t>GridSerachCV</w:t>
      </w:r>
      <w:proofErr w:type="spellEnd"/>
      <w:r>
        <w:t xml:space="preserve"> and apply to Logistic Regression:</w:t>
      </w:r>
      <w:bookmarkEnd w:id="24"/>
    </w:p>
    <w:p w:rsidR="006B5EEC" w:rsidRDefault="006B5EEC" w:rsidP="006B5EEC">
      <w:r>
        <w:tab/>
        <w:t xml:space="preserve">Step 1: Tune Logistics Regression model using </w:t>
      </w:r>
      <w:proofErr w:type="spellStart"/>
      <w:r>
        <w:t>GridSearchCV</w:t>
      </w:r>
      <w:proofErr w:type="spellEnd"/>
    </w:p>
    <w:p w:rsidR="006B5EEC" w:rsidRDefault="006B5EEC" w:rsidP="006B5EEC">
      <w:pPr>
        <w:jc w:val="center"/>
      </w:pPr>
      <w:r w:rsidRPr="006B5EEC">
        <w:rPr>
          <w:noProof/>
        </w:rPr>
        <w:lastRenderedPageBreak/>
        <w:drawing>
          <wp:inline distT="0" distB="0" distL="0" distR="0" wp14:anchorId="036CAA2D" wp14:editId="29AE0CB5">
            <wp:extent cx="2695951" cy="1009791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EC" w:rsidRDefault="006B5EEC" w:rsidP="006B5EEC">
      <w:r>
        <w:tab/>
        <w:t>Step</w:t>
      </w:r>
      <w:r w:rsidR="00BC1425">
        <w:t xml:space="preserve"> </w:t>
      </w:r>
      <w:r>
        <w:t xml:space="preserve">2: </w:t>
      </w:r>
      <w:r w:rsidR="003C6F97">
        <w:t>Best parameters</w:t>
      </w:r>
      <w:r w:rsidR="00506FD9">
        <w:t xml:space="preserve"> and estimators</w:t>
      </w:r>
    </w:p>
    <w:p w:rsidR="006B5EEC" w:rsidRDefault="006B5EEC" w:rsidP="006B5EEC">
      <w:pPr>
        <w:jc w:val="center"/>
      </w:pPr>
      <w:r w:rsidRPr="006B5EEC">
        <w:rPr>
          <w:noProof/>
        </w:rPr>
        <w:drawing>
          <wp:inline distT="0" distB="0" distL="0" distR="0" wp14:anchorId="2D0A43D4" wp14:editId="29FEE460">
            <wp:extent cx="2753109" cy="295316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D9" w:rsidRDefault="00BC1425" w:rsidP="00941EE7">
      <w:r>
        <w:tab/>
        <w:t>Step 3:</w:t>
      </w:r>
      <w:r w:rsidR="00506FD9" w:rsidRPr="00506FD9">
        <w:t xml:space="preserve"> </w:t>
      </w:r>
      <w:r w:rsidR="00941EE7">
        <w:t>Random forest classifier</w:t>
      </w:r>
    </w:p>
    <w:p w:rsidR="00941EE7" w:rsidRDefault="00941EE7" w:rsidP="00941EE7">
      <w:r>
        <w:tab/>
      </w:r>
      <w:r>
        <w:tab/>
      </w:r>
      <w:r w:rsidRPr="00941EE7">
        <w:drawing>
          <wp:inline distT="0" distB="0" distL="0" distR="0" wp14:anchorId="0B06E242" wp14:editId="300A68F7">
            <wp:extent cx="4305901" cy="61921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>
      <w:r>
        <w:tab/>
        <w:t xml:space="preserve">Step 4: </w:t>
      </w:r>
      <w:r w:rsidRPr="00941EE7">
        <w:t xml:space="preserve">bagging with random forest </w:t>
      </w:r>
      <w:proofErr w:type="spellStart"/>
      <w:r w:rsidRPr="00941EE7">
        <w:t>classfier</w:t>
      </w:r>
      <w:proofErr w:type="spellEnd"/>
    </w:p>
    <w:p w:rsidR="00941EE7" w:rsidRDefault="00941EE7" w:rsidP="00941EE7">
      <w:pPr>
        <w:jc w:val="center"/>
      </w:pPr>
      <w:r w:rsidRPr="00941EE7">
        <w:drawing>
          <wp:inline distT="0" distB="0" distL="0" distR="0" wp14:anchorId="45D00A9F" wp14:editId="478830FD">
            <wp:extent cx="3181794" cy="10288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/>
    <w:p w:rsidR="00941EE7" w:rsidRDefault="00941EE7" w:rsidP="005158B8">
      <w:pPr>
        <w:pStyle w:val="ListParagraph"/>
        <w:numPr>
          <w:ilvl w:val="0"/>
          <w:numId w:val="28"/>
        </w:numPr>
      </w:pPr>
      <w:r>
        <w:t xml:space="preserve">Bag score for train: </w:t>
      </w:r>
    </w:p>
    <w:p w:rsidR="00941EE7" w:rsidRDefault="00941EE7" w:rsidP="00941EE7">
      <w:pPr>
        <w:ind w:firstLine="720"/>
      </w:pP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417C2A0E" wp14:editId="1B0DBA5A">
            <wp:extent cx="1505160" cy="2762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/>
    <w:p w:rsidR="00941EE7" w:rsidRDefault="00941EE7" w:rsidP="005158B8">
      <w:pPr>
        <w:pStyle w:val="ListParagraph"/>
        <w:numPr>
          <w:ilvl w:val="0"/>
          <w:numId w:val="28"/>
        </w:numPr>
      </w:pPr>
      <w:r>
        <w:t>Bag score for test:</w:t>
      </w:r>
    </w:p>
    <w:p w:rsidR="00941EE7" w:rsidRDefault="00941EE7" w:rsidP="00941EE7">
      <w:pPr>
        <w:ind w:firstLine="720"/>
      </w:pP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149C8891" wp14:editId="76039049">
            <wp:extent cx="1457528" cy="25721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6A" w:rsidRDefault="00E5006A" w:rsidP="005158B8">
      <w:pPr>
        <w:pStyle w:val="ListParagraph"/>
        <w:numPr>
          <w:ilvl w:val="0"/>
          <w:numId w:val="28"/>
        </w:numPr>
      </w:pPr>
      <w:r>
        <w:t>Boosting = Ada Boosting</w:t>
      </w:r>
    </w:p>
    <w:p w:rsidR="00E5006A" w:rsidRDefault="00E5006A" w:rsidP="00E5006A">
      <w:pPr>
        <w:pStyle w:val="ListParagraph"/>
        <w:ind w:left="1440"/>
      </w:pPr>
      <w:r w:rsidRPr="00941EE7">
        <w:drawing>
          <wp:inline distT="0" distB="0" distL="0" distR="0" wp14:anchorId="626CC809" wp14:editId="0242D9B0">
            <wp:extent cx="3991532" cy="6858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5158B8">
      <w:pPr>
        <w:pStyle w:val="ListParagraph"/>
        <w:numPr>
          <w:ilvl w:val="0"/>
          <w:numId w:val="28"/>
        </w:numPr>
      </w:pPr>
      <w:r>
        <w:t>Train Score:</w:t>
      </w:r>
    </w:p>
    <w:p w:rsidR="00941EE7" w:rsidRDefault="00941EE7" w:rsidP="00941EE7">
      <w:pPr>
        <w:ind w:firstLine="720"/>
      </w:pP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1E8AFD70" wp14:editId="30AD6756">
            <wp:extent cx="1571844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5158B8">
      <w:pPr>
        <w:pStyle w:val="ListParagraph"/>
        <w:numPr>
          <w:ilvl w:val="0"/>
          <w:numId w:val="28"/>
        </w:numPr>
      </w:pPr>
      <w:r>
        <w:t xml:space="preserve">Test Score: </w:t>
      </w: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73E4C91D" wp14:editId="068A9B88">
            <wp:extent cx="1609950" cy="28579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Pr="00941EE7" w:rsidRDefault="00941EE7" w:rsidP="005158B8">
      <w:pPr>
        <w:pStyle w:val="ListParagraph"/>
        <w:numPr>
          <w:ilvl w:val="0"/>
          <w:numId w:val="28"/>
        </w:numPr>
      </w:pPr>
      <w:r w:rsidRPr="00941EE7">
        <w:t>Boosting = Gradient Boosting</w:t>
      </w: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2E42B218" wp14:editId="3A4EBF7B">
            <wp:extent cx="4572638" cy="6096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5158B8">
      <w:pPr>
        <w:pStyle w:val="ListParagraph"/>
        <w:numPr>
          <w:ilvl w:val="0"/>
          <w:numId w:val="28"/>
        </w:numPr>
      </w:pPr>
      <w:r>
        <w:t>Train score:</w:t>
      </w: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72E07BC7" wp14:editId="04041841">
            <wp:extent cx="1400370" cy="22863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5158B8">
      <w:pPr>
        <w:pStyle w:val="ListParagraph"/>
        <w:numPr>
          <w:ilvl w:val="0"/>
          <w:numId w:val="28"/>
        </w:numPr>
      </w:pPr>
      <w:r>
        <w:lastRenderedPageBreak/>
        <w:t>Test score:</w:t>
      </w: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5A558516" wp14:editId="5BCF7261">
            <wp:extent cx="1514686" cy="295316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5158B8">
      <w:pPr>
        <w:pStyle w:val="ListParagraph"/>
        <w:numPr>
          <w:ilvl w:val="0"/>
          <w:numId w:val="28"/>
        </w:numPr>
      </w:pPr>
      <w:r w:rsidRPr="00941EE7">
        <w:t>Bagging random forest</w:t>
      </w: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215EA5C8" wp14:editId="630C7AE3">
            <wp:extent cx="4782217" cy="409632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>
      <w:pPr>
        <w:ind w:firstLine="720"/>
      </w:pPr>
    </w:p>
    <w:p w:rsidR="00941EE7" w:rsidRDefault="00941EE7" w:rsidP="005158B8">
      <w:pPr>
        <w:pStyle w:val="ListParagraph"/>
        <w:numPr>
          <w:ilvl w:val="0"/>
          <w:numId w:val="28"/>
        </w:numPr>
      </w:pPr>
      <w:r>
        <w:t>Confusion matrix for Bagging Random Forest</w:t>
      </w:r>
    </w:p>
    <w:p w:rsidR="00941EE7" w:rsidRDefault="00941EE7" w:rsidP="00941EE7">
      <w:pPr>
        <w:ind w:firstLine="720"/>
        <w:jc w:val="center"/>
      </w:pPr>
      <w:r w:rsidRPr="00941EE7">
        <w:drawing>
          <wp:inline distT="0" distB="0" distL="0" distR="0" wp14:anchorId="04156CA6" wp14:editId="271C8737">
            <wp:extent cx="3164619" cy="2031947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71506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>
      <w:pPr>
        <w:ind w:firstLine="720"/>
      </w:pPr>
    </w:p>
    <w:p w:rsidR="00941EE7" w:rsidRDefault="00941EE7" w:rsidP="005158B8">
      <w:pPr>
        <w:pStyle w:val="ListParagraph"/>
        <w:numPr>
          <w:ilvl w:val="0"/>
          <w:numId w:val="28"/>
        </w:numPr>
      </w:pPr>
      <w:r>
        <w:t>Confusion matrices:</w:t>
      </w:r>
    </w:p>
    <w:p w:rsidR="00941EE7" w:rsidRDefault="00941EE7" w:rsidP="00941EE7">
      <w:pPr>
        <w:ind w:firstLine="720"/>
      </w:pPr>
    </w:p>
    <w:p w:rsidR="00941EE7" w:rsidRDefault="00941EE7" w:rsidP="00E5006A">
      <w:pPr>
        <w:ind w:left="720" w:firstLine="720"/>
      </w:pPr>
      <w:r>
        <w:t>Train:</w:t>
      </w:r>
    </w:p>
    <w:p w:rsidR="00941EE7" w:rsidRDefault="00941EE7" w:rsidP="00941EE7">
      <w:pPr>
        <w:ind w:firstLine="720"/>
      </w:pPr>
      <w:r>
        <w:tab/>
      </w:r>
      <w:r w:rsidRPr="00941EE7">
        <w:drawing>
          <wp:inline distT="0" distB="0" distL="0" distR="0" wp14:anchorId="17C2E22A" wp14:editId="6CB172A9">
            <wp:extent cx="2705478" cy="44773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E5006A">
      <w:pPr>
        <w:ind w:left="720" w:firstLine="720"/>
      </w:pPr>
      <w:r>
        <w:t>Test:</w:t>
      </w:r>
    </w:p>
    <w:p w:rsidR="00941EE7" w:rsidRDefault="00941EE7" w:rsidP="00941EE7">
      <w:pPr>
        <w:ind w:firstLine="720"/>
      </w:pPr>
      <w:r>
        <w:tab/>
      </w:r>
      <w:r w:rsidRPr="00941EE7">
        <w:drawing>
          <wp:inline distT="0" distB="0" distL="0" distR="0" wp14:anchorId="6610F829" wp14:editId="44AB326E">
            <wp:extent cx="2486372" cy="466790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5158B8">
      <w:pPr>
        <w:pStyle w:val="ListParagraph"/>
        <w:numPr>
          <w:ilvl w:val="0"/>
          <w:numId w:val="28"/>
        </w:numPr>
      </w:pPr>
      <w:r w:rsidRPr="00941EE7">
        <w:t xml:space="preserve">Bagging (Random Forest) </w:t>
      </w:r>
      <w:proofErr w:type="spellStart"/>
      <w:r w:rsidRPr="00941EE7">
        <w:t>Classfication</w:t>
      </w:r>
      <w:proofErr w:type="spellEnd"/>
      <w:r w:rsidRPr="00941EE7">
        <w:t xml:space="preserve"> report</w:t>
      </w:r>
    </w:p>
    <w:p w:rsidR="00941EE7" w:rsidRDefault="00941EE7" w:rsidP="00941EE7">
      <w:pPr>
        <w:ind w:firstLine="720"/>
      </w:pPr>
    </w:p>
    <w:p w:rsidR="00941EE7" w:rsidRDefault="00941EE7" w:rsidP="00941EE7">
      <w:pPr>
        <w:ind w:firstLine="720"/>
        <w:jc w:val="center"/>
      </w:pPr>
      <w:r w:rsidRPr="00941EE7">
        <w:lastRenderedPageBreak/>
        <w:drawing>
          <wp:inline distT="0" distB="0" distL="0" distR="0" wp14:anchorId="5B674C9D" wp14:editId="2AEE32F0">
            <wp:extent cx="4220164" cy="3400900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>
      <w:pPr>
        <w:ind w:firstLine="720"/>
      </w:pPr>
    </w:p>
    <w:p w:rsidR="00941EE7" w:rsidRDefault="00941EE7" w:rsidP="005158B8">
      <w:pPr>
        <w:pStyle w:val="Heading2"/>
        <w:numPr>
          <w:ilvl w:val="0"/>
          <w:numId w:val="27"/>
        </w:numPr>
      </w:pPr>
      <w:bookmarkStart w:id="25" w:name="_Toc109095166"/>
      <w:r w:rsidRPr="00941EE7">
        <w:t>Boosting = Ada Boosting</w:t>
      </w:r>
      <w:bookmarkEnd w:id="25"/>
    </w:p>
    <w:p w:rsidR="00941EE7" w:rsidRDefault="00941EE7" w:rsidP="00941EE7">
      <w:pPr>
        <w:ind w:firstLine="720"/>
      </w:pPr>
    </w:p>
    <w:p w:rsidR="00941EE7" w:rsidRDefault="00941EE7" w:rsidP="005158B8">
      <w:pPr>
        <w:pStyle w:val="ListParagraph"/>
        <w:numPr>
          <w:ilvl w:val="0"/>
          <w:numId w:val="29"/>
        </w:numPr>
      </w:pPr>
      <w:r>
        <w:t>Model score:</w:t>
      </w:r>
    </w:p>
    <w:p w:rsidR="00941EE7" w:rsidRDefault="00941EE7" w:rsidP="00941EE7">
      <w:pPr>
        <w:ind w:firstLine="720"/>
      </w:pPr>
      <w:r w:rsidRPr="00941EE7">
        <w:drawing>
          <wp:inline distT="0" distB="0" distL="0" distR="0" wp14:anchorId="1B659308" wp14:editId="24E0DC03">
            <wp:extent cx="5449060" cy="371527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>
      <w:pPr>
        <w:ind w:firstLine="720"/>
      </w:pPr>
    </w:p>
    <w:p w:rsidR="00941EE7" w:rsidRDefault="00941EE7" w:rsidP="005158B8">
      <w:pPr>
        <w:pStyle w:val="ListParagraph"/>
        <w:numPr>
          <w:ilvl w:val="0"/>
          <w:numId w:val="29"/>
        </w:numPr>
      </w:pPr>
      <w:r>
        <w:t>C</w:t>
      </w:r>
      <w:r w:rsidRPr="00941EE7">
        <w:t>onfusion matrix Train variables for ADA Boosting</w:t>
      </w:r>
      <w:r>
        <w:t>:</w:t>
      </w:r>
    </w:p>
    <w:p w:rsidR="00941EE7" w:rsidRDefault="00941EE7" w:rsidP="00941EE7">
      <w:pPr>
        <w:ind w:firstLine="720"/>
      </w:pPr>
    </w:p>
    <w:p w:rsidR="00941EE7" w:rsidRDefault="00941EE7" w:rsidP="005250B8">
      <w:pPr>
        <w:ind w:firstLine="720"/>
        <w:jc w:val="center"/>
      </w:pPr>
      <w:r w:rsidRPr="00941EE7">
        <w:drawing>
          <wp:inline distT="0" distB="0" distL="0" distR="0" wp14:anchorId="6FA271F1" wp14:editId="25B2090B">
            <wp:extent cx="3743847" cy="259116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E5006A">
      <w:pPr>
        <w:ind w:firstLine="720"/>
      </w:pPr>
      <w:r>
        <w:t xml:space="preserve">Train data: </w:t>
      </w:r>
    </w:p>
    <w:p w:rsidR="00941EE7" w:rsidRDefault="00941EE7" w:rsidP="00941EE7">
      <w:pPr>
        <w:ind w:firstLine="720"/>
      </w:pPr>
      <w:r w:rsidRPr="00941EE7">
        <w:drawing>
          <wp:inline distT="0" distB="0" distL="0" distR="0" wp14:anchorId="361BE687" wp14:editId="530F9030">
            <wp:extent cx="2457793" cy="50489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941EE7">
      <w:pPr>
        <w:ind w:firstLine="720"/>
      </w:pPr>
      <w:r>
        <w:lastRenderedPageBreak/>
        <w:t>Test data:</w:t>
      </w:r>
    </w:p>
    <w:p w:rsidR="00941EE7" w:rsidRDefault="00941EE7" w:rsidP="00941EE7">
      <w:pPr>
        <w:ind w:firstLine="720"/>
      </w:pPr>
      <w:r w:rsidRPr="00941EE7">
        <w:drawing>
          <wp:inline distT="0" distB="0" distL="0" distR="0" wp14:anchorId="087D716E" wp14:editId="2BED4DF2">
            <wp:extent cx="2448267" cy="495369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32" w:rsidRDefault="007C3D32" w:rsidP="005158B8">
      <w:pPr>
        <w:pStyle w:val="ListParagraph"/>
        <w:numPr>
          <w:ilvl w:val="0"/>
          <w:numId w:val="29"/>
        </w:numPr>
      </w:pPr>
      <w:r w:rsidRPr="007C3D32">
        <w:t xml:space="preserve">ADA Boosting </w:t>
      </w:r>
      <w:proofErr w:type="spellStart"/>
      <w:r w:rsidRPr="007C3D32">
        <w:t>Classfication</w:t>
      </w:r>
      <w:proofErr w:type="spellEnd"/>
      <w:r w:rsidRPr="007C3D32">
        <w:t xml:space="preserve"> report</w:t>
      </w:r>
      <w:r>
        <w:t>:</w:t>
      </w:r>
    </w:p>
    <w:p w:rsidR="007C3D32" w:rsidRDefault="007C3D32" w:rsidP="007C3D32">
      <w:pPr>
        <w:ind w:firstLine="720"/>
        <w:jc w:val="center"/>
      </w:pPr>
      <w:r w:rsidRPr="007C3D32">
        <w:drawing>
          <wp:inline distT="0" distB="0" distL="0" distR="0" wp14:anchorId="5519FDCD" wp14:editId="4093BB6B">
            <wp:extent cx="3927944" cy="3079771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43956" cy="3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E7" w:rsidRDefault="00941EE7" w:rsidP="00E6237D">
      <w:pPr>
        <w:pStyle w:val="Heading1"/>
      </w:pPr>
      <w:bookmarkStart w:id="26" w:name="_Toc109095167"/>
      <w:r>
        <w:t>Performance Metrics: Check the performance of Predictions on Train and Test sets using Accuracy, Confusion Matrix, Plot ROC curve and get ROC_AUC score for each model. Final Model: Compare the models and write inference which model is best/optimized.</w:t>
      </w:r>
      <w:bookmarkEnd w:id="26"/>
    </w:p>
    <w:p w:rsidR="00313719" w:rsidRDefault="007C3D32" w:rsidP="005158B8">
      <w:pPr>
        <w:pStyle w:val="Heading2"/>
        <w:numPr>
          <w:ilvl w:val="0"/>
          <w:numId w:val="30"/>
        </w:numPr>
      </w:pPr>
      <w:bookmarkStart w:id="27" w:name="_Toc109095168"/>
      <w:r>
        <w:t>Logistic Regression</w:t>
      </w:r>
      <w:bookmarkEnd w:id="27"/>
    </w:p>
    <w:p w:rsidR="00313719" w:rsidRDefault="007C3D32" w:rsidP="005158B8">
      <w:pPr>
        <w:pStyle w:val="ListParagraph"/>
        <w:numPr>
          <w:ilvl w:val="0"/>
          <w:numId w:val="31"/>
        </w:numPr>
      </w:pPr>
      <w:r w:rsidRPr="00313719">
        <w:t>Model Accuracy:</w:t>
      </w:r>
      <w:r w:rsidRPr="007C3D32">
        <w:rPr>
          <w:noProof/>
        </w:rPr>
        <w:t xml:space="preserve"> </w:t>
      </w:r>
    </w:p>
    <w:p w:rsidR="00313719" w:rsidRDefault="00313719" w:rsidP="00313719">
      <w:pPr>
        <w:ind w:left="360"/>
      </w:pPr>
    </w:p>
    <w:p w:rsidR="00313719" w:rsidRDefault="00313719" w:rsidP="00313719">
      <w:pPr>
        <w:ind w:left="360"/>
        <w:jc w:val="center"/>
      </w:pPr>
      <w:r w:rsidRPr="007C3D32">
        <w:drawing>
          <wp:inline distT="0" distB="0" distL="0" distR="0" wp14:anchorId="130D93AA" wp14:editId="0AE69DAE">
            <wp:extent cx="5744377" cy="295316"/>
            <wp:effectExtent l="0" t="0" r="889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19" w:rsidRDefault="00313719" w:rsidP="00313719"/>
    <w:p w:rsidR="00313719" w:rsidRDefault="00313719" w:rsidP="00313719">
      <w:pPr>
        <w:ind w:left="360"/>
        <w:jc w:val="center"/>
      </w:pPr>
    </w:p>
    <w:p w:rsidR="00313719" w:rsidRDefault="00313719" w:rsidP="00313719">
      <w:pPr>
        <w:ind w:left="360"/>
        <w:jc w:val="center"/>
      </w:pPr>
      <w:r w:rsidRPr="007C3D32">
        <w:drawing>
          <wp:inline distT="0" distB="0" distL="0" distR="0" wp14:anchorId="007CEEB7" wp14:editId="53DE9967">
            <wp:extent cx="5839640" cy="30484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19" w:rsidRDefault="00313719" w:rsidP="005158B8">
      <w:pPr>
        <w:pStyle w:val="ListParagraph"/>
        <w:numPr>
          <w:ilvl w:val="0"/>
          <w:numId w:val="31"/>
        </w:numPr>
      </w:pPr>
      <w:r w:rsidRPr="00313719">
        <w:t>Heat Map of confusion matrix:</w:t>
      </w:r>
    </w:p>
    <w:p w:rsidR="00313719" w:rsidRDefault="00313719" w:rsidP="00313719">
      <w:pPr>
        <w:pStyle w:val="ListParagraph"/>
        <w:ind w:left="1080"/>
      </w:pPr>
    </w:p>
    <w:p w:rsidR="00313719" w:rsidRDefault="00313719" w:rsidP="00313719">
      <w:pPr>
        <w:pStyle w:val="ListParagraph"/>
        <w:ind w:left="1080"/>
      </w:pPr>
    </w:p>
    <w:p w:rsidR="00313719" w:rsidRDefault="00313719" w:rsidP="00313719">
      <w:pPr>
        <w:ind w:left="720"/>
      </w:pPr>
    </w:p>
    <w:p w:rsidR="00313719" w:rsidRDefault="007C3D32" w:rsidP="005250B8">
      <w:pPr>
        <w:jc w:val="center"/>
      </w:pPr>
      <w:r w:rsidRPr="007C3D32">
        <w:lastRenderedPageBreak/>
        <w:drawing>
          <wp:inline distT="0" distB="0" distL="0" distR="0" wp14:anchorId="0A1369EF" wp14:editId="4F57D91A">
            <wp:extent cx="4580760" cy="2623930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2309" cy="26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32" w:rsidRDefault="007C3D32" w:rsidP="005158B8">
      <w:pPr>
        <w:pStyle w:val="ListParagraph"/>
        <w:numPr>
          <w:ilvl w:val="0"/>
          <w:numId w:val="29"/>
        </w:numPr>
      </w:pPr>
      <w:r>
        <w:t>Classification matrix:</w:t>
      </w:r>
    </w:p>
    <w:p w:rsidR="007C3D32" w:rsidRDefault="007C3D32" w:rsidP="007C3D32">
      <w:r>
        <w:tab/>
      </w:r>
      <w:r>
        <w:tab/>
        <w:t>Train data:</w:t>
      </w:r>
    </w:p>
    <w:p w:rsidR="007C3D32" w:rsidRDefault="007C3D32" w:rsidP="005250B8">
      <w:pPr>
        <w:jc w:val="center"/>
      </w:pPr>
      <w:r w:rsidRPr="007C3D32">
        <w:drawing>
          <wp:inline distT="0" distB="0" distL="0" distR="0" wp14:anchorId="2EAA3756" wp14:editId="64EDBE01">
            <wp:extent cx="3648584" cy="1514686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32" w:rsidRDefault="007C3D32" w:rsidP="007C3D32">
      <w:r>
        <w:tab/>
      </w:r>
      <w:r>
        <w:tab/>
        <w:t>Test data:</w:t>
      </w:r>
    </w:p>
    <w:p w:rsidR="007C3D32" w:rsidRDefault="007C3D32" w:rsidP="007C3D32">
      <w:pPr>
        <w:jc w:val="center"/>
      </w:pPr>
      <w:r w:rsidRPr="007C3D32">
        <w:drawing>
          <wp:inline distT="0" distB="0" distL="0" distR="0" wp14:anchorId="70C67272" wp14:editId="16D8332E">
            <wp:extent cx="3515216" cy="1562318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32" w:rsidRDefault="007C3D32" w:rsidP="007C3D32"/>
    <w:p w:rsidR="007C3D32" w:rsidRDefault="007C3D32" w:rsidP="007C3D32">
      <w:pPr>
        <w:jc w:val="center"/>
      </w:pPr>
    </w:p>
    <w:p w:rsidR="007C3D32" w:rsidRDefault="00313719" w:rsidP="005158B8">
      <w:pPr>
        <w:pStyle w:val="ListParagraph"/>
        <w:numPr>
          <w:ilvl w:val="0"/>
          <w:numId w:val="29"/>
        </w:numPr>
      </w:pPr>
      <w:r>
        <w:t xml:space="preserve">AUC and </w:t>
      </w:r>
      <w:r w:rsidR="007C3D32">
        <w:t>ROC</w:t>
      </w:r>
      <w:r w:rsidR="007C3D32">
        <w:cr/>
      </w:r>
    </w:p>
    <w:p w:rsidR="007C3D32" w:rsidRDefault="007C3D32" w:rsidP="007C3D32">
      <w:pPr>
        <w:jc w:val="center"/>
      </w:pPr>
      <w:r w:rsidRPr="007C3D32">
        <w:lastRenderedPageBreak/>
        <w:drawing>
          <wp:inline distT="0" distB="0" distL="0" distR="0" wp14:anchorId="3637255D" wp14:editId="62CDD64F">
            <wp:extent cx="4067743" cy="2857899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Default="001D05B8" w:rsidP="005158B8">
      <w:pPr>
        <w:pStyle w:val="Heading2"/>
        <w:numPr>
          <w:ilvl w:val="0"/>
          <w:numId w:val="30"/>
        </w:numPr>
      </w:pPr>
      <w:bookmarkStart w:id="28" w:name="_Toc109095169"/>
      <w:r>
        <w:t>L</w:t>
      </w:r>
      <w:r w:rsidR="001372F8">
        <w:t xml:space="preserve">inear Discrimination </w:t>
      </w:r>
      <w:r>
        <w:t>A</w:t>
      </w:r>
      <w:r w:rsidR="001372F8">
        <w:t>nalysis</w:t>
      </w:r>
      <w:r>
        <w:t>:</w:t>
      </w:r>
      <w:bookmarkEnd w:id="28"/>
    </w:p>
    <w:p w:rsidR="001D05B8" w:rsidRDefault="001D05B8" w:rsidP="005158B8">
      <w:pPr>
        <w:pStyle w:val="ListParagraph"/>
        <w:numPr>
          <w:ilvl w:val="0"/>
          <w:numId w:val="32"/>
        </w:numPr>
      </w:pPr>
      <w:r>
        <w:t>Model Accuracy:</w:t>
      </w:r>
    </w:p>
    <w:p w:rsidR="001D05B8" w:rsidRDefault="001D05B8" w:rsidP="008F5C0D">
      <w:pPr>
        <w:jc w:val="center"/>
      </w:pPr>
      <w:r w:rsidRPr="001D05B8">
        <w:drawing>
          <wp:inline distT="0" distB="0" distL="0" distR="0" wp14:anchorId="0F1E5EEC" wp14:editId="0B153B5E">
            <wp:extent cx="4591691" cy="30484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Default="001D05B8" w:rsidP="008F5C0D">
      <w:pPr>
        <w:jc w:val="center"/>
      </w:pPr>
      <w:r w:rsidRPr="001D05B8">
        <w:drawing>
          <wp:inline distT="0" distB="0" distL="0" distR="0" wp14:anchorId="3E1AC28B" wp14:editId="0E856754">
            <wp:extent cx="4477375" cy="29531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0D" w:rsidRDefault="008F5C0D" w:rsidP="008F5C0D">
      <w:pPr>
        <w:jc w:val="center"/>
      </w:pPr>
    </w:p>
    <w:p w:rsidR="001D05B8" w:rsidRDefault="001D05B8" w:rsidP="005158B8">
      <w:pPr>
        <w:pStyle w:val="ListParagraph"/>
        <w:numPr>
          <w:ilvl w:val="0"/>
          <w:numId w:val="32"/>
        </w:numPr>
      </w:pPr>
      <w:r>
        <w:t>Heat Map of confusion matrix</w:t>
      </w:r>
    </w:p>
    <w:p w:rsidR="001D05B8" w:rsidRDefault="001D05B8" w:rsidP="005250B8">
      <w:pPr>
        <w:jc w:val="center"/>
      </w:pPr>
      <w:r w:rsidRPr="001D05B8">
        <w:drawing>
          <wp:inline distT="0" distB="0" distL="0" distR="0" wp14:anchorId="7B7159B0" wp14:editId="4E96C2F7">
            <wp:extent cx="3037398" cy="211504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43003" cy="21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Default="001D05B8" w:rsidP="005158B8">
      <w:pPr>
        <w:pStyle w:val="ListParagraph"/>
        <w:numPr>
          <w:ilvl w:val="0"/>
          <w:numId w:val="32"/>
        </w:numPr>
      </w:pPr>
      <w:r>
        <w:t>Classification matrix:</w:t>
      </w:r>
    </w:p>
    <w:p w:rsidR="001D05B8" w:rsidRDefault="001D05B8" w:rsidP="001D05B8">
      <w:r>
        <w:tab/>
      </w:r>
      <w:r>
        <w:tab/>
        <w:t>Train:</w:t>
      </w:r>
    </w:p>
    <w:p w:rsidR="001D05B8" w:rsidRDefault="001D05B8" w:rsidP="005250B8">
      <w:pPr>
        <w:jc w:val="center"/>
      </w:pPr>
      <w:r w:rsidRPr="001D05B8">
        <w:drawing>
          <wp:inline distT="0" distB="0" distL="0" distR="0" wp14:anchorId="548AD3F2" wp14:editId="10A8E236">
            <wp:extent cx="3581900" cy="161947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Pr="001D05B8" w:rsidRDefault="001D05B8" w:rsidP="001D05B8"/>
    <w:p w:rsidR="001D05B8" w:rsidRDefault="001D05B8" w:rsidP="001D05B8"/>
    <w:p w:rsidR="001D05B8" w:rsidRDefault="001D05B8" w:rsidP="001D05B8">
      <w:pPr>
        <w:tabs>
          <w:tab w:val="left" w:pos="1427"/>
        </w:tabs>
      </w:pPr>
      <w:r>
        <w:tab/>
        <w:t>Test:</w:t>
      </w:r>
    </w:p>
    <w:p w:rsidR="001D05B8" w:rsidRDefault="001D05B8" w:rsidP="005250B8">
      <w:pPr>
        <w:jc w:val="center"/>
      </w:pPr>
      <w:r w:rsidRPr="001D05B8">
        <w:drawing>
          <wp:inline distT="0" distB="0" distL="0" distR="0" wp14:anchorId="1A6BF6D8" wp14:editId="1E7E69D7">
            <wp:extent cx="3439005" cy="1619476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Default="001D05B8" w:rsidP="001D05B8">
      <w:pPr>
        <w:tabs>
          <w:tab w:val="left" w:pos="1427"/>
        </w:tabs>
      </w:pPr>
      <w:r>
        <w:tab/>
      </w:r>
    </w:p>
    <w:p w:rsidR="001D05B8" w:rsidRDefault="001D05B8" w:rsidP="005158B8">
      <w:pPr>
        <w:pStyle w:val="ListParagraph"/>
        <w:numPr>
          <w:ilvl w:val="0"/>
          <w:numId w:val="29"/>
        </w:numPr>
        <w:tabs>
          <w:tab w:val="left" w:pos="1427"/>
        </w:tabs>
      </w:pPr>
      <w:r>
        <w:t xml:space="preserve">AUC </w:t>
      </w:r>
      <w:r w:rsidR="001372F8">
        <w:t>and ROC</w:t>
      </w:r>
    </w:p>
    <w:p w:rsidR="001D05B8" w:rsidRDefault="001D05B8" w:rsidP="001D05B8">
      <w:pPr>
        <w:tabs>
          <w:tab w:val="left" w:pos="1828"/>
        </w:tabs>
      </w:pPr>
      <w:r>
        <w:tab/>
      </w:r>
    </w:p>
    <w:p w:rsidR="001D05B8" w:rsidRDefault="001D05B8" w:rsidP="001D05B8">
      <w:pPr>
        <w:tabs>
          <w:tab w:val="left" w:pos="1828"/>
        </w:tabs>
      </w:pPr>
      <w:r>
        <w:tab/>
      </w:r>
      <w:r w:rsidRPr="001D05B8">
        <w:drawing>
          <wp:inline distT="0" distB="0" distL="0" distR="0" wp14:anchorId="265ADBB2" wp14:editId="678AFF67">
            <wp:extent cx="3639058" cy="289600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Default="001D05B8" w:rsidP="001D05B8">
      <w:pPr>
        <w:tabs>
          <w:tab w:val="left" w:pos="1828"/>
        </w:tabs>
      </w:pPr>
    </w:p>
    <w:p w:rsidR="001D05B8" w:rsidRDefault="001D05B8" w:rsidP="005158B8">
      <w:pPr>
        <w:pStyle w:val="Heading2"/>
        <w:numPr>
          <w:ilvl w:val="0"/>
          <w:numId w:val="30"/>
        </w:numPr>
      </w:pPr>
      <w:bookmarkStart w:id="29" w:name="_Toc109095170"/>
      <w:r>
        <w:t>KNN:</w:t>
      </w:r>
      <w:bookmarkEnd w:id="29"/>
    </w:p>
    <w:p w:rsidR="001D05B8" w:rsidRDefault="001D05B8" w:rsidP="005158B8">
      <w:pPr>
        <w:pStyle w:val="ListParagraph"/>
        <w:numPr>
          <w:ilvl w:val="0"/>
          <w:numId w:val="33"/>
        </w:numPr>
      </w:pPr>
      <w:r>
        <w:t>Model Accuracy</w:t>
      </w:r>
    </w:p>
    <w:p w:rsidR="001D05B8" w:rsidRDefault="001D05B8" w:rsidP="005250B8">
      <w:r>
        <w:tab/>
      </w:r>
      <w:r>
        <w:tab/>
      </w:r>
      <w:r w:rsidRPr="001D05B8">
        <w:drawing>
          <wp:inline distT="0" distB="0" distL="0" distR="0" wp14:anchorId="71318BD1" wp14:editId="054952DD">
            <wp:extent cx="4515480" cy="447737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Default="001D05B8" w:rsidP="005158B8">
      <w:pPr>
        <w:pStyle w:val="ListParagraph"/>
        <w:numPr>
          <w:ilvl w:val="0"/>
          <w:numId w:val="33"/>
        </w:numPr>
      </w:pPr>
      <w:r>
        <w:t>Heat Map of confusion matrix</w:t>
      </w:r>
    </w:p>
    <w:p w:rsidR="001D05B8" w:rsidRDefault="001D05B8" w:rsidP="001D05B8">
      <w:pPr>
        <w:jc w:val="center"/>
      </w:pPr>
      <w:r w:rsidRPr="001D05B8">
        <w:lastRenderedPageBreak/>
        <w:drawing>
          <wp:inline distT="0" distB="0" distL="0" distR="0" wp14:anchorId="67DC190B" wp14:editId="3BB76CB3">
            <wp:extent cx="3315694" cy="230657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18791" cy="23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8" w:rsidRPr="001372F8" w:rsidRDefault="001D05B8" w:rsidP="005158B8">
      <w:pPr>
        <w:pStyle w:val="ListParagraph"/>
        <w:numPr>
          <w:ilvl w:val="0"/>
          <w:numId w:val="33"/>
        </w:numPr>
      </w:pPr>
      <w:r>
        <w:t>Classification matrix</w:t>
      </w:r>
    </w:p>
    <w:p w:rsidR="001D05B8" w:rsidRDefault="001D05B8" w:rsidP="002C235E">
      <w:pPr>
        <w:ind w:left="720" w:firstLine="720"/>
      </w:pPr>
      <w:r>
        <w:t>Train</w:t>
      </w:r>
    </w:p>
    <w:p w:rsidR="001D05B8" w:rsidRDefault="001D05B8" w:rsidP="001D05B8">
      <w:pPr>
        <w:jc w:val="center"/>
      </w:pPr>
      <w:r w:rsidRPr="001D05B8">
        <w:drawing>
          <wp:inline distT="0" distB="0" distL="0" distR="0" wp14:anchorId="289FD39A" wp14:editId="0B85C4F9">
            <wp:extent cx="3610479" cy="1552792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1D05B8" w:rsidP="001D05B8">
      <w:r>
        <w:tab/>
      </w:r>
      <w:r w:rsidR="002C235E">
        <w:tab/>
      </w:r>
    </w:p>
    <w:p w:rsidR="001D05B8" w:rsidRDefault="002C235E" w:rsidP="002C235E">
      <w:pPr>
        <w:ind w:left="720" w:firstLine="720"/>
      </w:pPr>
      <w:r>
        <w:t>Test:</w:t>
      </w:r>
    </w:p>
    <w:p w:rsidR="002C235E" w:rsidRDefault="002C235E" w:rsidP="001D05B8"/>
    <w:p w:rsidR="002C235E" w:rsidRDefault="002C235E" w:rsidP="002C235E">
      <w:pPr>
        <w:jc w:val="center"/>
      </w:pPr>
      <w:r w:rsidRPr="002C235E">
        <w:drawing>
          <wp:inline distT="0" distB="0" distL="0" distR="0" wp14:anchorId="641EA254" wp14:editId="4C5BEFD3">
            <wp:extent cx="3534268" cy="1495634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2C235E"/>
    <w:p w:rsidR="002C235E" w:rsidRDefault="002C235E" w:rsidP="005158B8">
      <w:pPr>
        <w:pStyle w:val="ListParagraph"/>
        <w:numPr>
          <w:ilvl w:val="0"/>
          <w:numId w:val="33"/>
        </w:numPr>
      </w:pPr>
      <w:r>
        <w:t>AUC and ROC:</w:t>
      </w:r>
    </w:p>
    <w:p w:rsidR="002C235E" w:rsidRDefault="002C235E" w:rsidP="002C235E">
      <w:pPr>
        <w:jc w:val="center"/>
      </w:pPr>
      <w:r w:rsidRPr="002C235E">
        <w:lastRenderedPageBreak/>
        <w:drawing>
          <wp:inline distT="0" distB="0" distL="0" distR="0" wp14:anchorId="7D94839F" wp14:editId="6722BAE9">
            <wp:extent cx="3658111" cy="291505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Heading2"/>
        <w:numPr>
          <w:ilvl w:val="0"/>
          <w:numId w:val="30"/>
        </w:numPr>
      </w:pPr>
      <w:bookmarkStart w:id="30" w:name="_Toc109095171"/>
      <w:r>
        <w:t>Naive Bayes</w:t>
      </w:r>
      <w:bookmarkEnd w:id="30"/>
    </w:p>
    <w:p w:rsidR="002C235E" w:rsidRDefault="002C235E" w:rsidP="005158B8">
      <w:pPr>
        <w:pStyle w:val="ListParagraph"/>
        <w:numPr>
          <w:ilvl w:val="1"/>
          <w:numId w:val="33"/>
        </w:numPr>
      </w:pPr>
      <w:r>
        <w:t>Model Accuracy</w:t>
      </w:r>
    </w:p>
    <w:p w:rsidR="005250B8" w:rsidRDefault="005250B8" w:rsidP="005250B8">
      <w:pPr>
        <w:pStyle w:val="ListParagraph"/>
        <w:ind w:left="1800"/>
      </w:pPr>
    </w:p>
    <w:p w:rsidR="002C235E" w:rsidRDefault="002C235E" w:rsidP="005250B8">
      <w:pPr>
        <w:jc w:val="center"/>
      </w:pPr>
      <w:r w:rsidRPr="002C235E">
        <w:drawing>
          <wp:inline distT="0" distB="0" distL="0" distR="0" wp14:anchorId="6AD8330B" wp14:editId="27D12D8A">
            <wp:extent cx="4305901" cy="41915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B8" w:rsidRDefault="005250B8" w:rsidP="005250B8">
      <w:pPr>
        <w:jc w:val="center"/>
      </w:pPr>
    </w:p>
    <w:p w:rsidR="002C235E" w:rsidRDefault="002C235E" w:rsidP="005158B8">
      <w:pPr>
        <w:pStyle w:val="ListParagraph"/>
        <w:numPr>
          <w:ilvl w:val="1"/>
          <w:numId w:val="33"/>
        </w:numPr>
      </w:pPr>
      <w:r>
        <w:t>Heat Map of confusion matrix</w:t>
      </w:r>
    </w:p>
    <w:p w:rsidR="002C235E" w:rsidRDefault="002C235E" w:rsidP="002C235E">
      <w:pPr>
        <w:jc w:val="center"/>
      </w:pPr>
      <w:r w:rsidRPr="002C235E">
        <w:drawing>
          <wp:inline distT="0" distB="0" distL="0" distR="0" wp14:anchorId="44C8ECEA" wp14:editId="16D81629">
            <wp:extent cx="3610479" cy="2514951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1"/>
          <w:numId w:val="33"/>
        </w:numPr>
      </w:pPr>
      <w:r>
        <w:t>Classification matrix</w:t>
      </w:r>
    </w:p>
    <w:p w:rsidR="002C235E" w:rsidRPr="001372F8" w:rsidRDefault="002C235E" w:rsidP="001372F8">
      <w:pPr>
        <w:ind w:left="720" w:firstLine="720"/>
        <w:rPr>
          <w:sz w:val="18"/>
        </w:rPr>
      </w:pPr>
      <w:r w:rsidRPr="001372F8">
        <w:rPr>
          <w:sz w:val="18"/>
        </w:rPr>
        <w:t>Training data:</w:t>
      </w:r>
    </w:p>
    <w:p w:rsidR="002C235E" w:rsidRDefault="002C235E" w:rsidP="002C235E">
      <w:pPr>
        <w:ind w:left="720"/>
        <w:jc w:val="center"/>
      </w:pPr>
      <w:r w:rsidRPr="002C235E">
        <w:lastRenderedPageBreak/>
        <w:drawing>
          <wp:inline distT="0" distB="0" distL="0" distR="0" wp14:anchorId="739A71BA" wp14:editId="42104F04">
            <wp:extent cx="3543795" cy="1552792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Pr="001372F8" w:rsidRDefault="002C235E" w:rsidP="001372F8">
      <w:pPr>
        <w:ind w:left="720" w:firstLine="720"/>
        <w:rPr>
          <w:sz w:val="18"/>
        </w:rPr>
      </w:pPr>
      <w:r w:rsidRPr="001372F8">
        <w:rPr>
          <w:sz w:val="18"/>
        </w:rPr>
        <w:t>Testing data:</w:t>
      </w:r>
    </w:p>
    <w:p w:rsidR="002C235E" w:rsidRDefault="002C235E" w:rsidP="002C235E">
      <w:pPr>
        <w:ind w:left="720"/>
        <w:jc w:val="center"/>
      </w:pPr>
      <w:r w:rsidRPr="002C235E">
        <w:drawing>
          <wp:inline distT="0" distB="0" distL="0" distR="0" wp14:anchorId="57DF43B1" wp14:editId="24B11605">
            <wp:extent cx="3524742" cy="1495634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8" w:rsidRDefault="001372F8" w:rsidP="001372F8">
      <w:pPr>
        <w:pStyle w:val="ListParagraph"/>
        <w:ind w:left="1440"/>
      </w:pPr>
    </w:p>
    <w:p w:rsidR="002C235E" w:rsidRDefault="002C235E" w:rsidP="005158B8">
      <w:pPr>
        <w:pStyle w:val="ListParagraph"/>
        <w:numPr>
          <w:ilvl w:val="0"/>
          <w:numId w:val="33"/>
        </w:numPr>
      </w:pPr>
      <w:r>
        <w:t>AUC and ROC</w:t>
      </w:r>
    </w:p>
    <w:p w:rsidR="002C235E" w:rsidRDefault="002C235E" w:rsidP="002C235E">
      <w:pPr>
        <w:jc w:val="center"/>
      </w:pPr>
      <w:r w:rsidRPr="002C235E">
        <w:drawing>
          <wp:inline distT="0" distB="0" distL="0" distR="0" wp14:anchorId="7B043368" wp14:editId="2939DBF4">
            <wp:extent cx="3667637" cy="290553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Heading2"/>
        <w:numPr>
          <w:ilvl w:val="0"/>
          <w:numId w:val="30"/>
        </w:numPr>
      </w:pPr>
      <w:bookmarkStart w:id="31" w:name="_Toc109095172"/>
      <w:r>
        <w:t>Ada Boost</w:t>
      </w:r>
      <w:bookmarkEnd w:id="31"/>
    </w:p>
    <w:p w:rsidR="002C235E" w:rsidRDefault="002C235E" w:rsidP="005158B8">
      <w:pPr>
        <w:pStyle w:val="ListParagraph"/>
        <w:numPr>
          <w:ilvl w:val="1"/>
          <w:numId w:val="33"/>
        </w:numPr>
      </w:pPr>
      <w:r>
        <w:t>Model accuracy</w:t>
      </w:r>
    </w:p>
    <w:p w:rsidR="002C235E" w:rsidRDefault="002C235E" w:rsidP="005250B8">
      <w:pPr>
        <w:jc w:val="center"/>
      </w:pPr>
      <w:r w:rsidRPr="002C235E">
        <w:drawing>
          <wp:inline distT="0" distB="0" distL="0" distR="0" wp14:anchorId="4B5F4D70" wp14:editId="38FBA1A8">
            <wp:extent cx="5163271" cy="447737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1"/>
          <w:numId w:val="33"/>
        </w:numPr>
      </w:pPr>
      <w:r>
        <w:t>Heat Map of confusion matrix:</w:t>
      </w:r>
    </w:p>
    <w:p w:rsidR="002C235E" w:rsidRDefault="002C235E" w:rsidP="005250B8">
      <w:r w:rsidRPr="002C235E">
        <w:lastRenderedPageBreak/>
        <w:drawing>
          <wp:inline distT="0" distB="0" distL="0" distR="0" wp14:anchorId="3CD672A0" wp14:editId="39428EDD">
            <wp:extent cx="3696216" cy="2486372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1"/>
          <w:numId w:val="33"/>
        </w:numPr>
      </w:pPr>
      <w:r w:rsidRPr="001372F8">
        <w:t>Classification matrix</w:t>
      </w:r>
      <w:r>
        <w:t>:</w:t>
      </w:r>
    </w:p>
    <w:p w:rsidR="002C235E" w:rsidRPr="001372F8" w:rsidRDefault="002C235E" w:rsidP="001372F8">
      <w:pPr>
        <w:ind w:left="720" w:firstLine="720"/>
        <w:rPr>
          <w:sz w:val="18"/>
        </w:rPr>
      </w:pPr>
      <w:r w:rsidRPr="001372F8">
        <w:rPr>
          <w:sz w:val="18"/>
        </w:rPr>
        <w:t>Training data:</w:t>
      </w:r>
    </w:p>
    <w:p w:rsidR="002C235E" w:rsidRDefault="002C235E" w:rsidP="002C235E">
      <w:pPr>
        <w:ind w:left="720"/>
        <w:jc w:val="center"/>
      </w:pPr>
      <w:r w:rsidRPr="002C235E">
        <w:drawing>
          <wp:inline distT="0" distB="0" distL="0" distR="0" wp14:anchorId="1B0EB686" wp14:editId="1E7CFEA9">
            <wp:extent cx="3543795" cy="1524213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Pr="001372F8" w:rsidRDefault="002C235E" w:rsidP="001372F8">
      <w:pPr>
        <w:ind w:left="720" w:firstLine="720"/>
        <w:rPr>
          <w:sz w:val="18"/>
        </w:rPr>
      </w:pPr>
      <w:r w:rsidRPr="001372F8">
        <w:rPr>
          <w:sz w:val="18"/>
        </w:rPr>
        <w:t>Testing data:</w:t>
      </w:r>
    </w:p>
    <w:p w:rsidR="002C235E" w:rsidRDefault="002C235E" w:rsidP="002C235E">
      <w:pPr>
        <w:ind w:left="720"/>
        <w:jc w:val="center"/>
      </w:pPr>
      <w:r w:rsidRPr="002C235E">
        <w:drawing>
          <wp:inline distT="0" distB="0" distL="0" distR="0" wp14:anchorId="55596704" wp14:editId="423B488B">
            <wp:extent cx="3419952" cy="1486107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1"/>
          <w:numId w:val="33"/>
        </w:numPr>
      </w:pPr>
      <w:r>
        <w:t>AUC and ROC:</w:t>
      </w:r>
    </w:p>
    <w:p w:rsidR="002C235E" w:rsidRDefault="002C235E" w:rsidP="002C235E">
      <w:pPr>
        <w:jc w:val="center"/>
      </w:pPr>
      <w:r w:rsidRPr="002C235E">
        <w:lastRenderedPageBreak/>
        <w:drawing>
          <wp:inline distT="0" distB="0" distL="0" distR="0" wp14:anchorId="75120DD2" wp14:editId="05F65F49">
            <wp:extent cx="3772426" cy="2896004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Heading2"/>
        <w:numPr>
          <w:ilvl w:val="0"/>
          <w:numId w:val="30"/>
        </w:numPr>
      </w:pPr>
      <w:bookmarkStart w:id="32" w:name="_Toc109095173"/>
      <w:r>
        <w:t>Gradient Boost</w:t>
      </w:r>
      <w:bookmarkEnd w:id="32"/>
    </w:p>
    <w:p w:rsidR="002C235E" w:rsidRDefault="002C235E" w:rsidP="005158B8">
      <w:pPr>
        <w:pStyle w:val="ListParagraph"/>
        <w:numPr>
          <w:ilvl w:val="0"/>
          <w:numId w:val="34"/>
        </w:numPr>
      </w:pPr>
      <w:r>
        <w:t>Model accuracy</w:t>
      </w:r>
    </w:p>
    <w:p w:rsidR="000D75ED" w:rsidRDefault="000D75ED" w:rsidP="001372F8">
      <w:pPr>
        <w:jc w:val="center"/>
      </w:pPr>
      <w:r w:rsidRPr="000D75ED">
        <w:drawing>
          <wp:inline distT="0" distB="0" distL="0" distR="0" wp14:anchorId="2E15BDCA" wp14:editId="1B08D184">
            <wp:extent cx="5677692" cy="43821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0"/>
          <w:numId w:val="34"/>
        </w:numPr>
      </w:pPr>
      <w:r>
        <w:t>Heat Map of confusion matrix</w:t>
      </w:r>
    </w:p>
    <w:p w:rsidR="000D75ED" w:rsidRDefault="000D75ED" w:rsidP="000E3C89">
      <w:pPr>
        <w:jc w:val="center"/>
      </w:pPr>
      <w:r w:rsidRPr="000D75ED">
        <w:drawing>
          <wp:inline distT="0" distB="0" distL="0" distR="0" wp14:anchorId="6FE9FCD1" wp14:editId="2243B114">
            <wp:extent cx="3686689" cy="2457793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0"/>
          <w:numId w:val="34"/>
        </w:numPr>
      </w:pPr>
      <w:r>
        <w:t>Classification matrix</w:t>
      </w:r>
    </w:p>
    <w:p w:rsidR="002C235E" w:rsidRPr="001372F8" w:rsidRDefault="002C235E" w:rsidP="000D75ED">
      <w:pPr>
        <w:ind w:left="720"/>
        <w:rPr>
          <w:sz w:val="18"/>
        </w:rPr>
      </w:pPr>
      <w:r w:rsidRPr="001372F8">
        <w:rPr>
          <w:sz w:val="18"/>
        </w:rPr>
        <w:t>Training data:</w:t>
      </w:r>
    </w:p>
    <w:p w:rsidR="000D75ED" w:rsidRDefault="000D75ED" w:rsidP="000D75ED">
      <w:pPr>
        <w:ind w:left="720"/>
        <w:jc w:val="center"/>
      </w:pPr>
      <w:r w:rsidRPr="000D75ED">
        <w:drawing>
          <wp:inline distT="0" distB="0" distL="0" distR="0" wp14:anchorId="418702A9" wp14:editId="3699C09D">
            <wp:extent cx="3553321" cy="1562318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Pr="001372F8" w:rsidRDefault="002C235E" w:rsidP="000D75ED">
      <w:pPr>
        <w:ind w:left="720"/>
        <w:rPr>
          <w:sz w:val="18"/>
        </w:rPr>
      </w:pPr>
      <w:r w:rsidRPr="001372F8">
        <w:rPr>
          <w:sz w:val="18"/>
        </w:rPr>
        <w:t>Testing data:</w:t>
      </w:r>
    </w:p>
    <w:p w:rsidR="000D75ED" w:rsidRDefault="000D75ED" w:rsidP="000D75ED">
      <w:pPr>
        <w:ind w:left="720"/>
        <w:jc w:val="center"/>
      </w:pPr>
      <w:r w:rsidRPr="000D75ED">
        <w:lastRenderedPageBreak/>
        <w:drawing>
          <wp:inline distT="0" distB="0" distL="0" distR="0" wp14:anchorId="1FF49182" wp14:editId="0FAE8735">
            <wp:extent cx="3391373" cy="1495634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5E" w:rsidRDefault="002C235E" w:rsidP="005158B8">
      <w:pPr>
        <w:pStyle w:val="ListParagraph"/>
        <w:numPr>
          <w:ilvl w:val="0"/>
          <w:numId w:val="34"/>
        </w:numPr>
      </w:pPr>
      <w:r>
        <w:t>AUC and ROC</w:t>
      </w:r>
    </w:p>
    <w:p w:rsidR="001372F8" w:rsidRDefault="001372F8" w:rsidP="001372F8"/>
    <w:p w:rsidR="001372F8" w:rsidRDefault="001372F8" w:rsidP="001372F8"/>
    <w:p w:rsidR="00097F4A" w:rsidRDefault="000D75ED" w:rsidP="00097F4A">
      <w:r>
        <w:tab/>
      </w:r>
      <w:r>
        <w:tab/>
      </w:r>
      <w:r w:rsidRPr="000D75ED">
        <w:drawing>
          <wp:inline distT="0" distB="0" distL="0" distR="0" wp14:anchorId="5C61D786" wp14:editId="7D66AB9E">
            <wp:extent cx="3715268" cy="2943636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4A" w:rsidRDefault="00097F4A" w:rsidP="00097F4A"/>
    <w:p w:rsidR="000D75ED" w:rsidRDefault="00097F4A" w:rsidP="005158B8">
      <w:pPr>
        <w:pStyle w:val="Heading2"/>
        <w:numPr>
          <w:ilvl w:val="0"/>
          <w:numId w:val="30"/>
        </w:numPr>
      </w:pPr>
      <w:bookmarkStart w:id="33" w:name="_Toc109095174"/>
      <w:r>
        <w:t>Bagging using Random Forest</w:t>
      </w:r>
      <w:bookmarkEnd w:id="33"/>
    </w:p>
    <w:p w:rsidR="00097F4A" w:rsidRDefault="00097F4A" w:rsidP="005158B8">
      <w:pPr>
        <w:pStyle w:val="ListParagraph"/>
        <w:numPr>
          <w:ilvl w:val="0"/>
          <w:numId w:val="35"/>
        </w:numPr>
      </w:pPr>
      <w:r>
        <w:t>Model Accuracy</w:t>
      </w:r>
    </w:p>
    <w:p w:rsidR="005250B8" w:rsidRDefault="005250B8" w:rsidP="005250B8">
      <w:pPr>
        <w:pStyle w:val="ListParagraph"/>
        <w:ind w:left="360"/>
      </w:pPr>
    </w:p>
    <w:p w:rsidR="00097F4A" w:rsidRDefault="00097F4A" w:rsidP="005250B8">
      <w:pPr>
        <w:jc w:val="center"/>
      </w:pPr>
      <w:r w:rsidRPr="00097F4A">
        <w:drawing>
          <wp:inline distT="0" distB="0" distL="0" distR="0" wp14:anchorId="28883001" wp14:editId="662366D2">
            <wp:extent cx="4934639" cy="352474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B8" w:rsidRDefault="005250B8" w:rsidP="005250B8">
      <w:pPr>
        <w:jc w:val="center"/>
      </w:pPr>
    </w:p>
    <w:p w:rsidR="00097F4A" w:rsidRDefault="00097F4A" w:rsidP="005158B8">
      <w:pPr>
        <w:pStyle w:val="ListParagraph"/>
        <w:numPr>
          <w:ilvl w:val="0"/>
          <w:numId w:val="35"/>
        </w:numPr>
      </w:pPr>
      <w:r>
        <w:t>Heat Map of confusion matrix</w:t>
      </w:r>
    </w:p>
    <w:p w:rsidR="00097F4A" w:rsidRDefault="00097F4A" w:rsidP="005250B8">
      <w:pPr>
        <w:jc w:val="center"/>
      </w:pPr>
      <w:r w:rsidRPr="00097F4A">
        <w:lastRenderedPageBreak/>
        <w:drawing>
          <wp:inline distT="0" distB="0" distL="0" distR="0" wp14:anchorId="2DA7F01E" wp14:editId="674CBAF2">
            <wp:extent cx="3686689" cy="2572109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4A" w:rsidRDefault="00097F4A" w:rsidP="005158B8">
      <w:pPr>
        <w:pStyle w:val="ListParagraph"/>
        <w:numPr>
          <w:ilvl w:val="0"/>
          <w:numId w:val="35"/>
        </w:numPr>
      </w:pPr>
      <w:r>
        <w:t>Classification matrix</w:t>
      </w:r>
    </w:p>
    <w:p w:rsidR="00097F4A" w:rsidRDefault="00097F4A" w:rsidP="00097F4A">
      <w:pPr>
        <w:ind w:left="1440"/>
      </w:pPr>
      <w:r>
        <w:t>Training data:</w:t>
      </w:r>
    </w:p>
    <w:p w:rsidR="00097F4A" w:rsidRDefault="00097F4A" w:rsidP="00097F4A">
      <w:pPr>
        <w:ind w:left="1440"/>
        <w:jc w:val="center"/>
      </w:pPr>
      <w:r w:rsidRPr="00097F4A">
        <w:drawing>
          <wp:inline distT="0" distB="0" distL="0" distR="0" wp14:anchorId="73D20F3D" wp14:editId="6DA4A8D0">
            <wp:extent cx="3505689" cy="150516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4A" w:rsidRDefault="00097F4A" w:rsidP="00097F4A">
      <w:pPr>
        <w:ind w:left="1440"/>
      </w:pPr>
    </w:p>
    <w:p w:rsidR="00097F4A" w:rsidRDefault="00097F4A" w:rsidP="00097F4A">
      <w:pPr>
        <w:ind w:left="1440"/>
      </w:pPr>
      <w:r>
        <w:t>Testing data:</w:t>
      </w:r>
    </w:p>
    <w:p w:rsidR="00097F4A" w:rsidRDefault="00097F4A" w:rsidP="00097F4A">
      <w:pPr>
        <w:ind w:left="1440"/>
        <w:jc w:val="center"/>
      </w:pPr>
      <w:r w:rsidRPr="00097F4A">
        <w:drawing>
          <wp:inline distT="0" distB="0" distL="0" distR="0" wp14:anchorId="2A0290FA" wp14:editId="24C90F12">
            <wp:extent cx="3381847" cy="1533739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4A" w:rsidRDefault="00097F4A" w:rsidP="005158B8">
      <w:pPr>
        <w:pStyle w:val="ListParagraph"/>
        <w:numPr>
          <w:ilvl w:val="0"/>
          <w:numId w:val="35"/>
        </w:numPr>
      </w:pPr>
      <w:r>
        <w:t>AUC and ROC</w:t>
      </w:r>
    </w:p>
    <w:p w:rsidR="00097F4A" w:rsidRDefault="00097F4A" w:rsidP="005250B8">
      <w:pPr>
        <w:jc w:val="center"/>
      </w:pPr>
      <w:r w:rsidRPr="00097F4A">
        <w:lastRenderedPageBreak/>
        <w:drawing>
          <wp:inline distT="0" distB="0" distL="0" distR="0" wp14:anchorId="621B9DA7" wp14:editId="01C8468F">
            <wp:extent cx="3403158" cy="2613139"/>
            <wp:effectExtent l="0" t="0" r="698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06366" cy="26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4A" w:rsidRDefault="00097F4A" w:rsidP="005158B8">
      <w:pPr>
        <w:pStyle w:val="Heading1"/>
        <w:numPr>
          <w:ilvl w:val="0"/>
          <w:numId w:val="30"/>
        </w:numPr>
      </w:pPr>
      <w:bookmarkStart w:id="34" w:name="_Toc109095175"/>
      <w:r>
        <w:t>Comparison of Performance Metrics</w:t>
      </w:r>
      <w:bookmarkEnd w:id="34"/>
    </w:p>
    <w:p w:rsidR="00097F4A" w:rsidRDefault="00097F4A" w:rsidP="005250B8">
      <w:pPr>
        <w:jc w:val="center"/>
      </w:pPr>
      <w:r w:rsidRPr="00097F4A">
        <w:drawing>
          <wp:inline distT="0" distB="0" distL="0" distR="0" wp14:anchorId="61BBB6D5" wp14:editId="2AD27C78">
            <wp:extent cx="6309360" cy="1210310"/>
            <wp:effectExtent l="0" t="0" r="0" b="88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4A" w:rsidRDefault="00097F4A" w:rsidP="00097F4A"/>
    <w:p w:rsidR="00097F4A" w:rsidRDefault="00097F4A" w:rsidP="00097F4A">
      <w:pPr>
        <w:ind w:firstLine="720"/>
      </w:pPr>
      <w:r>
        <w:t xml:space="preserve">By comparing the performance metrics, we can conclude the following: </w:t>
      </w:r>
    </w:p>
    <w:p w:rsidR="00097F4A" w:rsidRDefault="00097F4A" w:rsidP="005158B8">
      <w:pPr>
        <w:pStyle w:val="ListParagraph"/>
        <w:numPr>
          <w:ilvl w:val="0"/>
          <w:numId w:val="13"/>
        </w:numPr>
      </w:pPr>
      <w:r>
        <w:t xml:space="preserve">Logistic Regression, LDA, KNN and </w:t>
      </w:r>
      <w:proofErr w:type="spellStart"/>
      <w:r>
        <w:t>Gausion</w:t>
      </w:r>
      <w:proofErr w:type="spellEnd"/>
      <w:r>
        <w:t xml:space="preserve"> Naïve Bayes are good models because they work well on both Training and Testing data with model accuracy similar across both training and testing data. </w:t>
      </w:r>
    </w:p>
    <w:p w:rsidR="00097F4A" w:rsidRDefault="00097F4A" w:rsidP="005158B8">
      <w:pPr>
        <w:pStyle w:val="ListParagraph"/>
        <w:numPr>
          <w:ilvl w:val="0"/>
          <w:numId w:val="13"/>
        </w:numPr>
      </w:pPr>
      <w:r>
        <w:t xml:space="preserve">However, LDA has better accuracy and recall and fi-score. </w:t>
      </w:r>
    </w:p>
    <w:p w:rsidR="00097F4A" w:rsidRDefault="00097F4A" w:rsidP="005158B8">
      <w:pPr>
        <w:pStyle w:val="ListParagraph"/>
        <w:numPr>
          <w:ilvl w:val="0"/>
          <w:numId w:val="13"/>
        </w:numPr>
      </w:pPr>
      <w:r>
        <w:t>Gradient Boosting and Bagging using Random Forest is not a good model because it is overfitting on training data and doesn’t perform well on testing data</w:t>
      </w:r>
    </w:p>
    <w:p w:rsidR="003F7F70" w:rsidRDefault="005250B8" w:rsidP="005250B8">
      <w:pPr>
        <w:pStyle w:val="Heading1"/>
        <w:numPr>
          <w:ilvl w:val="0"/>
          <w:numId w:val="0"/>
        </w:numPr>
      </w:pPr>
      <w:bookmarkStart w:id="35" w:name="_Toc109095176"/>
      <w:r>
        <w:t xml:space="preserve">1.8 </w:t>
      </w:r>
      <w:r w:rsidR="00DF0D05">
        <w:tab/>
      </w:r>
      <w:r w:rsidR="00DF0D05" w:rsidRPr="00DF0D05">
        <w:t xml:space="preserve">Based on these predictions, what are the </w:t>
      </w:r>
      <w:proofErr w:type="gramStart"/>
      <w:r w:rsidR="00DF0D05" w:rsidRPr="00DF0D05">
        <w:t>insights</w:t>
      </w:r>
      <w:r w:rsidR="00DF0D05">
        <w:t>.</w:t>
      </w:r>
      <w:bookmarkEnd w:id="35"/>
      <w:proofErr w:type="gramEnd"/>
    </w:p>
    <w:p w:rsidR="00DF0D05" w:rsidRDefault="00DF0D05" w:rsidP="005250B8"/>
    <w:p w:rsidR="003F7F70" w:rsidRDefault="00097F4A" w:rsidP="00DF0D05">
      <w:pPr>
        <w:ind w:left="720"/>
      </w:pPr>
      <w:r>
        <w:t xml:space="preserve">Comparing all the Models we see that Logistic Regression, LDA, KNN and Gradient Boosting are good models, however, LDA Model gives better results. </w:t>
      </w:r>
    </w:p>
    <w:p w:rsidR="003F7F70" w:rsidRDefault="00097F4A" w:rsidP="005158B8">
      <w:pPr>
        <w:pStyle w:val="ListParagraph"/>
        <w:numPr>
          <w:ilvl w:val="0"/>
          <w:numId w:val="13"/>
        </w:numPr>
      </w:pPr>
      <w:r>
        <w:t xml:space="preserve"> We observe </w:t>
      </w:r>
      <w:proofErr w:type="spellStart"/>
      <w:r>
        <w:t>Labour</w:t>
      </w:r>
      <w:proofErr w:type="spellEnd"/>
      <w:r>
        <w:t xml:space="preserve"> has higher possibility of winning </w:t>
      </w:r>
    </w:p>
    <w:p w:rsidR="00DF0D05" w:rsidRDefault="00097F4A" w:rsidP="005158B8">
      <w:pPr>
        <w:pStyle w:val="ListParagraph"/>
        <w:numPr>
          <w:ilvl w:val="0"/>
          <w:numId w:val="13"/>
        </w:numPr>
      </w:pPr>
      <w:r>
        <w:t xml:space="preserve"> </w:t>
      </w:r>
      <w:proofErr w:type="spellStart"/>
      <w:r>
        <w:t>Labour</w:t>
      </w:r>
      <w:proofErr w:type="spellEnd"/>
      <w:r>
        <w:t xml:space="preserve"> has higher voting possibility among all age groups except for very old people</w:t>
      </w:r>
      <w:r w:rsidR="00DF0D05">
        <w:t>.</w:t>
      </w:r>
    </w:p>
    <w:p w:rsidR="003F7F70" w:rsidRDefault="00097F4A" w:rsidP="005158B8">
      <w:pPr>
        <w:pStyle w:val="ListParagraph"/>
        <w:numPr>
          <w:ilvl w:val="0"/>
          <w:numId w:val="13"/>
        </w:numPr>
      </w:pPr>
      <w:r>
        <w:t xml:space="preserve">Irrespective of the political knowledge levels or gender, </w:t>
      </w:r>
      <w:proofErr w:type="spellStart"/>
      <w:r>
        <w:t>Labour</w:t>
      </w:r>
      <w:proofErr w:type="spellEnd"/>
      <w:r>
        <w:t xml:space="preserve"> has an edge on higher votes </w:t>
      </w:r>
    </w:p>
    <w:p w:rsidR="00097F4A" w:rsidRDefault="00097F4A" w:rsidP="00DF0D05">
      <w:pPr>
        <w:ind w:left="360" w:firstLine="720"/>
      </w:pPr>
      <w:r>
        <w:sym w:font="Symbol" w:char="F0B7"/>
      </w:r>
      <w:r>
        <w:t xml:space="preserve"> Where the Eurosceptic sentiment is more, Conservative has scope for winning</w:t>
      </w:r>
    </w:p>
    <w:p w:rsidR="003F7F70" w:rsidRDefault="003F7F70">
      <w:pPr>
        <w:spacing w:after="200"/>
        <w:rPr>
          <w:rFonts w:asciiTheme="majorHAnsi" w:eastAsiaTheme="majorEastAsia" w:hAnsiTheme="majorHAnsi" w:cstheme="majorBidi"/>
          <w:bCs/>
          <w:sz w:val="72"/>
          <w:szCs w:val="52"/>
        </w:rPr>
      </w:pPr>
      <w:r>
        <w:br w:type="page"/>
      </w:r>
    </w:p>
    <w:p w:rsidR="003F7F70" w:rsidRDefault="003F7F70" w:rsidP="002E22CD">
      <w:pPr>
        <w:pStyle w:val="Title"/>
      </w:pPr>
      <w:r>
        <w:lastRenderedPageBreak/>
        <w:t>Problem 2</w:t>
      </w:r>
    </w:p>
    <w:p w:rsidR="003F7F70" w:rsidRDefault="003F7F70" w:rsidP="003F7F70">
      <w:r>
        <w:t xml:space="preserve">In this particular project, we are going to work on the inaugural corpora from the </w:t>
      </w:r>
      <w:proofErr w:type="spellStart"/>
      <w:r>
        <w:t>nltk</w:t>
      </w:r>
      <w:proofErr w:type="spellEnd"/>
      <w:r>
        <w:t xml:space="preserve"> in Python. We will be looking at the following speeches of the Presidents of the United States of America:</w:t>
      </w:r>
    </w:p>
    <w:p w:rsidR="003F7F70" w:rsidRDefault="003F7F70" w:rsidP="005158B8">
      <w:pPr>
        <w:pStyle w:val="ListParagraph"/>
        <w:numPr>
          <w:ilvl w:val="0"/>
          <w:numId w:val="14"/>
        </w:numPr>
      </w:pPr>
      <w:r>
        <w:t xml:space="preserve">President Franklin D. Roosevelt in 1941 </w:t>
      </w:r>
    </w:p>
    <w:p w:rsidR="003F7F70" w:rsidRDefault="003F7F70" w:rsidP="005158B8">
      <w:pPr>
        <w:pStyle w:val="ListParagraph"/>
        <w:numPr>
          <w:ilvl w:val="0"/>
          <w:numId w:val="14"/>
        </w:numPr>
      </w:pPr>
      <w:r>
        <w:t xml:space="preserve">President John F. Kennedy in 1961 </w:t>
      </w:r>
    </w:p>
    <w:p w:rsidR="003F7F70" w:rsidRDefault="003F7F70" w:rsidP="005158B8">
      <w:pPr>
        <w:pStyle w:val="ListParagraph"/>
        <w:numPr>
          <w:ilvl w:val="0"/>
          <w:numId w:val="14"/>
        </w:numPr>
      </w:pPr>
      <w:r>
        <w:t>President Richard Nixon in 1973</w:t>
      </w:r>
    </w:p>
    <w:p w:rsidR="003F7F70" w:rsidRDefault="003F7F70" w:rsidP="003F7F70"/>
    <w:p w:rsidR="003F7F70" w:rsidRDefault="003F7F70" w:rsidP="003F7F70"/>
    <w:p w:rsidR="003F7F70" w:rsidRDefault="003F7F70" w:rsidP="002E22CD">
      <w:pPr>
        <w:pStyle w:val="Heading1"/>
        <w:numPr>
          <w:ilvl w:val="0"/>
          <w:numId w:val="0"/>
        </w:numPr>
      </w:pPr>
      <w:bookmarkStart w:id="36" w:name="_Toc109095177"/>
      <w:r>
        <w:t xml:space="preserve">2.1 </w:t>
      </w:r>
      <w:r>
        <w:tab/>
        <w:t>Find the number of characters, words, and sentences for the mentioned documents.</w:t>
      </w:r>
      <w:bookmarkEnd w:id="36"/>
    </w:p>
    <w:p w:rsidR="003F7F70" w:rsidRDefault="003F7F70" w:rsidP="003F7F70"/>
    <w:p w:rsidR="003F7F70" w:rsidRDefault="003F7F70" w:rsidP="003F7F70">
      <w:r>
        <w:t xml:space="preserve">Number of words: </w:t>
      </w:r>
    </w:p>
    <w:p w:rsidR="003F7F70" w:rsidRDefault="003F7F70" w:rsidP="005158B8">
      <w:pPr>
        <w:pStyle w:val="ListParagraph"/>
        <w:numPr>
          <w:ilvl w:val="0"/>
          <w:numId w:val="15"/>
        </w:numPr>
      </w:pPr>
      <w:r>
        <w:t xml:space="preserve">Number of words in President Franklin D. Roosevelt speech 1360 </w:t>
      </w:r>
    </w:p>
    <w:p w:rsidR="003F7F70" w:rsidRDefault="003F7F70" w:rsidP="005158B8">
      <w:pPr>
        <w:pStyle w:val="ListParagraph"/>
        <w:numPr>
          <w:ilvl w:val="0"/>
          <w:numId w:val="15"/>
        </w:numPr>
      </w:pPr>
      <w:r>
        <w:t xml:space="preserve">Number of words in President John </w:t>
      </w:r>
      <w:proofErr w:type="spellStart"/>
      <w:r>
        <w:t>F.Kennedy</w:t>
      </w:r>
      <w:proofErr w:type="spellEnd"/>
      <w:r>
        <w:t xml:space="preserve"> speech 1390 </w:t>
      </w:r>
    </w:p>
    <w:p w:rsidR="003F7F70" w:rsidRPr="003F7F70" w:rsidRDefault="003F7F70" w:rsidP="005158B8">
      <w:pPr>
        <w:pStyle w:val="ListParagraph"/>
        <w:numPr>
          <w:ilvl w:val="0"/>
          <w:numId w:val="15"/>
        </w:numPr>
      </w:pPr>
      <w:r>
        <w:t>Number of words in President Richard Nixon speech 1819</w:t>
      </w:r>
    </w:p>
    <w:p w:rsidR="003F7F70" w:rsidRDefault="003F7F70" w:rsidP="003F7F70"/>
    <w:p w:rsidR="003F7F70" w:rsidRDefault="003F7F70" w:rsidP="003F7F70">
      <w:r>
        <w:t>Number of characters:</w:t>
      </w:r>
    </w:p>
    <w:p w:rsidR="003F7F70" w:rsidRDefault="003F7F70" w:rsidP="005158B8">
      <w:pPr>
        <w:pStyle w:val="ListParagraph"/>
        <w:numPr>
          <w:ilvl w:val="0"/>
          <w:numId w:val="16"/>
        </w:numPr>
      </w:pPr>
      <w:r>
        <w:t xml:space="preserve">Number of characters in President Franklin D. Roosevelt speech 7571 </w:t>
      </w:r>
    </w:p>
    <w:p w:rsidR="003F7F70" w:rsidRDefault="003F7F70" w:rsidP="005158B8">
      <w:pPr>
        <w:pStyle w:val="ListParagraph"/>
        <w:numPr>
          <w:ilvl w:val="0"/>
          <w:numId w:val="16"/>
        </w:numPr>
      </w:pPr>
      <w:r>
        <w:t xml:space="preserve">Number of characters in President John </w:t>
      </w:r>
      <w:proofErr w:type="spellStart"/>
      <w:r>
        <w:t>F.Kennedy</w:t>
      </w:r>
      <w:proofErr w:type="spellEnd"/>
      <w:r>
        <w:t xml:space="preserve"> speech 7618 </w:t>
      </w:r>
    </w:p>
    <w:p w:rsidR="003F7F70" w:rsidRDefault="003F7F70" w:rsidP="005158B8">
      <w:pPr>
        <w:pStyle w:val="ListParagraph"/>
        <w:numPr>
          <w:ilvl w:val="0"/>
          <w:numId w:val="16"/>
        </w:numPr>
      </w:pPr>
      <w:r>
        <w:t>Number of characters in President Richard Nixon speech 9991</w:t>
      </w:r>
    </w:p>
    <w:p w:rsidR="003F7F70" w:rsidRDefault="003F7F70" w:rsidP="003F7F70"/>
    <w:p w:rsidR="003F7F70" w:rsidRDefault="003F7F70" w:rsidP="003F7F70">
      <w:r>
        <w:t>Number of sentences:</w:t>
      </w:r>
    </w:p>
    <w:p w:rsidR="003F7F70" w:rsidRDefault="003F7F70" w:rsidP="005158B8">
      <w:pPr>
        <w:pStyle w:val="ListParagraph"/>
        <w:numPr>
          <w:ilvl w:val="0"/>
          <w:numId w:val="17"/>
        </w:numPr>
      </w:pPr>
      <w:r>
        <w:t xml:space="preserve">Number of sentences in President Franklin D. Roosevelt speech 67 </w:t>
      </w:r>
    </w:p>
    <w:p w:rsidR="003F7F70" w:rsidRDefault="003F7F70" w:rsidP="005158B8">
      <w:pPr>
        <w:pStyle w:val="ListParagraph"/>
        <w:numPr>
          <w:ilvl w:val="0"/>
          <w:numId w:val="17"/>
        </w:numPr>
      </w:pPr>
      <w:r>
        <w:t xml:space="preserve">Number of sentences in President John </w:t>
      </w:r>
      <w:proofErr w:type="spellStart"/>
      <w:r>
        <w:t>F.Kennedy</w:t>
      </w:r>
      <w:proofErr w:type="spellEnd"/>
      <w:r>
        <w:t xml:space="preserve"> speech 52 </w:t>
      </w:r>
    </w:p>
    <w:p w:rsidR="003F7F70" w:rsidRDefault="003F7F70" w:rsidP="005158B8">
      <w:pPr>
        <w:pStyle w:val="ListParagraph"/>
        <w:numPr>
          <w:ilvl w:val="0"/>
          <w:numId w:val="17"/>
        </w:numPr>
      </w:pPr>
      <w:r>
        <w:t>Number of sentences in President Richard Nixon speech 68</w:t>
      </w:r>
    </w:p>
    <w:p w:rsidR="003F7F70" w:rsidRDefault="003F7F70" w:rsidP="003F7F70"/>
    <w:p w:rsidR="003F7F70" w:rsidRDefault="003F7F70" w:rsidP="002E22CD">
      <w:pPr>
        <w:pStyle w:val="Heading1"/>
        <w:numPr>
          <w:ilvl w:val="0"/>
          <w:numId w:val="0"/>
        </w:numPr>
      </w:pPr>
      <w:bookmarkStart w:id="37" w:name="_Toc109095178"/>
      <w:r>
        <w:t>2.2</w:t>
      </w:r>
      <w:r>
        <w:tab/>
        <w:t xml:space="preserve">Remove all the </w:t>
      </w:r>
      <w:proofErr w:type="spellStart"/>
      <w:r>
        <w:t>stopwords</w:t>
      </w:r>
      <w:proofErr w:type="spellEnd"/>
      <w:r>
        <w:t xml:space="preserve"> from all three speeches.</w:t>
      </w:r>
      <w:bookmarkEnd w:id="37"/>
    </w:p>
    <w:p w:rsidR="003F7F70" w:rsidRDefault="003F7F70" w:rsidP="003F7F70"/>
    <w:p w:rsidR="003F7F70" w:rsidRDefault="003F7F70" w:rsidP="005158B8">
      <w:pPr>
        <w:pStyle w:val="ListParagraph"/>
        <w:numPr>
          <w:ilvl w:val="0"/>
          <w:numId w:val="18"/>
        </w:numPr>
      </w:pPr>
      <w:r>
        <w:t xml:space="preserve">184 stop words were identified </w:t>
      </w:r>
    </w:p>
    <w:p w:rsidR="003F7F70" w:rsidRDefault="003F7F70" w:rsidP="005158B8">
      <w:pPr>
        <w:pStyle w:val="ListParagraph"/>
        <w:numPr>
          <w:ilvl w:val="0"/>
          <w:numId w:val="18"/>
        </w:numPr>
      </w:pPr>
      <w:r>
        <w:t xml:space="preserve">Stop words count in Roosevelt's Speech is 730 </w:t>
      </w:r>
    </w:p>
    <w:p w:rsidR="003F7F70" w:rsidRDefault="003F7F70" w:rsidP="005158B8">
      <w:pPr>
        <w:pStyle w:val="ListParagraph"/>
        <w:numPr>
          <w:ilvl w:val="0"/>
          <w:numId w:val="18"/>
        </w:numPr>
      </w:pPr>
      <w:r>
        <w:t xml:space="preserve">Stop words count in Kennedy's Speech is 711 </w:t>
      </w:r>
    </w:p>
    <w:p w:rsidR="003F7F70" w:rsidRDefault="003F7F70" w:rsidP="005158B8">
      <w:pPr>
        <w:pStyle w:val="ListParagraph"/>
        <w:numPr>
          <w:ilvl w:val="0"/>
          <w:numId w:val="18"/>
        </w:numPr>
      </w:pPr>
      <w:r>
        <w:t xml:space="preserve">Stop words count in Nixon's Speech is 1017 </w:t>
      </w:r>
    </w:p>
    <w:p w:rsidR="003F7F70" w:rsidRDefault="003F7F70" w:rsidP="005158B8">
      <w:pPr>
        <w:pStyle w:val="ListParagraph"/>
        <w:numPr>
          <w:ilvl w:val="0"/>
          <w:numId w:val="18"/>
        </w:numPr>
      </w:pPr>
      <w:r>
        <w:t xml:space="preserve">Word count in Roosevelt's Speech after removing stop words is 604 </w:t>
      </w:r>
    </w:p>
    <w:p w:rsidR="003F7F70" w:rsidRDefault="003F7F70" w:rsidP="005158B8">
      <w:pPr>
        <w:pStyle w:val="ListParagraph"/>
        <w:numPr>
          <w:ilvl w:val="0"/>
          <w:numId w:val="18"/>
        </w:numPr>
      </w:pPr>
      <w:r>
        <w:t xml:space="preserve">Word count in Kennedy's Speech after removing stop words is 652 </w:t>
      </w:r>
    </w:p>
    <w:p w:rsidR="002E22CD" w:rsidRDefault="003F7F70" w:rsidP="002E22CD">
      <w:pPr>
        <w:pStyle w:val="ListParagraph"/>
      </w:pPr>
      <w:r>
        <w:t>Word count in Nixon's Speech after removing stop words is 784</w:t>
      </w:r>
    </w:p>
    <w:p w:rsidR="002E22CD" w:rsidRDefault="002E22CD" w:rsidP="002E22CD">
      <w:pPr>
        <w:pStyle w:val="Heading1"/>
        <w:numPr>
          <w:ilvl w:val="0"/>
          <w:numId w:val="0"/>
        </w:numPr>
        <w:ind w:left="720" w:hanging="720"/>
      </w:pPr>
      <w:bookmarkStart w:id="38" w:name="_Toc109095179"/>
      <w:r>
        <w:t>2.3</w:t>
      </w:r>
      <w:r>
        <w:tab/>
      </w:r>
      <w:r w:rsidRPr="002E22CD">
        <w:t xml:space="preserve">Which word occurs the most number of times in his inaugural address for each president? Mention the top three words. (After removing the </w:t>
      </w:r>
      <w:proofErr w:type="spellStart"/>
      <w:r w:rsidRPr="002E22CD">
        <w:t>stopwords</w:t>
      </w:r>
      <w:proofErr w:type="spellEnd"/>
      <w:r w:rsidRPr="002E22CD">
        <w:t>)</w:t>
      </w:r>
      <w:bookmarkEnd w:id="38"/>
    </w:p>
    <w:p w:rsidR="003F7F70" w:rsidRDefault="003F7F70" w:rsidP="003F7F70"/>
    <w:p w:rsidR="003F7F70" w:rsidRDefault="003F7F70" w:rsidP="003F7F70">
      <w:r>
        <w:t>In Roosevelt’s speech, below words occur more frequently</w:t>
      </w:r>
    </w:p>
    <w:p w:rsidR="003F7F70" w:rsidRDefault="003F7F70" w:rsidP="005158B8">
      <w:pPr>
        <w:pStyle w:val="ListParagraph"/>
        <w:numPr>
          <w:ilvl w:val="0"/>
          <w:numId w:val="19"/>
        </w:numPr>
      </w:pPr>
      <w:r>
        <w:t xml:space="preserve">Nation – 11 times </w:t>
      </w:r>
    </w:p>
    <w:p w:rsidR="003F7F70" w:rsidRDefault="003F7F70" w:rsidP="005158B8">
      <w:pPr>
        <w:pStyle w:val="ListParagraph"/>
        <w:numPr>
          <w:ilvl w:val="0"/>
          <w:numId w:val="19"/>
        </w:numPr>
      </w:pPr>
      <w:r>
        <w:t xml:space="preserve">Spirit – 9 times </w:t>
      </w:r>
    </w:p>
    <w:p w:rsidR="003F7F70" w:rsidRDefault="003F7F70" w:rsidP="005158B8">
      <w:pPr>
        <w:pStyle w:val="ListParagraph"/>
        <w:numPr>
          <w:ilvl w:val="0"/>
          <w:numId w:val="19"/>
        </w:numPr>
      </w:pPr>
      <w:r>
        <w:t>Democracy – 9 times</w:t>
      </w:r>
    </w:p>
    <w:p w:rsidR="003F7F70" w:rsidRDefault="003F7F70" w:rsidP="003F7F70"/>
    <w:p w:rsidR="003F7F70" w:rsidRDefault="003F7F70" w:rsidP="003F7F70">
      <w:r>
        <w:t>In Kennedy’s speech, below words occur more frequently</w:t>
      </w:r>
    </w:p>
    <w:p w:rsidR="003F7F70" w:rsidRDefault="003F7F70" w:rsidP="003F7F70">
      <w:r>
        <w:lastRenderedPageBreak/>
        <w:t xml:space="preserve">World – 8 times </w:t>
      </w:r>
    </w:p>
    <w:p w:rsidR="003F7F70" w:rsidRDefault="003F7F70" w:rsidP="005158B8">
      <w:pPr>
        <w:pStyle w:val="ListParagraph"/>
        <w:numPr>
          <w:ilvl w:val="0"/>
          <w:numId w:val="20"/>
        </w:numPr>
      </w:pPr>
      <w:r>
        <w:t>new – 7 times</w:t>
      </w:r>
    </w:p>
    <w:p w:rsidR="003F7F70" w:rsidRDefault="003F7F70" w:rsidP="005158B8">
      <w:pPr>
        <w:pStyle w:val="ListParagraph"/>
        <w:numPr>
          <w:ilvl w:val="0"/>
          <w:numId w:val="20"/>
        </w:numPr>
      </w:pPr>
      <w:r>
        <w:t xml:space="preserve">pledge – 7 times </w:t>
      </w:r>
    </w:p>
    <w:p w:rsidR="003F7F70" w:rsidRDefault="003F7F70" w:rsidP="003F7F70"/>
    <w:p w:rsidR="003F7F70" w:rsidRDefault="003F7F70" w:rsidP="003F7F70">
      <w:r>
        <w:t xml:space="preserve">In </w:t>
      </w:r>
      <w:proofErr w:type="spellStart"/>
      <w:r>
        <w:t>Nixon’x</w:t>
      </w:r>
      <w:proofErr w:type="spellEnd"/>
      <w:r>
        <w:t xml:space="preserve"> speech, below words occur more frequently </w:t>
      </w:r>
    </w:p>
    <w:p w:rsidR="003F7F70" w:rsidRDefault="003F7F70" w:rsidP="005158B8">
      <w:pPr>
        <w:pStyle w:val="ListParagraph"/>
        <w:numPr>
          <w:ilvl w:val="0"/>
          <w:numId w:val="21"/>
        </w:numPr>
      </w:pPr>
      <w:r>
        <w:t xml:space="preserve">Peace – 19 times </w:t>
      </w:r>
    </w:p>
    <w:p w:rsidR="003F7F70" w:rsidRDefault="003F7F70" w:rsidP="005158B8">
      <w:pPr>
        <w:pStyle w:val="ListParagraph"/>
        <w:numPr>
          <w:ilvl w:val="0"/>
          <w:numId w:val="21"/>
        </w:numPr>
      </w:pPr>
      <w:r>
        <w:t xml:space="preserve">World – 16 times </w:t>
      </w:r>
    </w:p>
    <w:p w:rsidR="003F7F70" w:rsidRDefault="003F7F70" w:rsidP="005158B8">
      <w:pPr>
        <w:pStyle w:val="ListParagraph"/>
        <w:numPr>
          <w:ilvl w:val="0"/>
          <w:numId w:val="21"/>
        </w:numPr>
      </w:pPr>
      <w:r>
        <w:t xml:space="preserve">New – 15 times </w:t>
      </w:r>
    </w:p>
    <w:p w:rsidR="003F7F70" w:rsidRDefault="003F7F70" w:rsidP="005158B8">
      <w:pPr>
        <w:pStyle w:val="ListParagraph"/>
        <w:numPr>
          <w:ilvl w:val="0"/>
          <w:numId w:val="21"/>
        </w:numPr>
      </w:pPr>
      <w:r>
        <w:t>America – 13 times</w:t>
      </w:r>
    </w:p>
    <w:p w:rsidR="002E22CD" w:rsidRDefault="002E22CD" w:rsidP="002E22CD">
      <w:pPr>
        <w:pStyle w:val="Heading1"/>
        <w:numPr>
          <w:ilvl w:val="0"/>
          <w:numId w:val="0"/>
        </w:numPr>
      </w:pPr>
      <w:bookmarkStart w:id="39" w:name="_Toc109095180"/>
      <w:r>
        <w:t xml:space="preserve">2.4 </w:t>
      </w:r>
      <w:r>
        <w:tab/>
      </w:r>
      <w:r w:rsidRPr="002E22CD">
        <w:t>Plot the word cloud of each of the three speeches. (</w:t>
      </w:r>
      <w:proofErr w:type="gramStart"/>
      <w:r w:rsidRPr="002E22CD">
        <w:t>after</w:t>
      </w:r>
      <w:proofErr w:type="gramEnd"/>
      <w:r w:rsidRPr="002E22CD">
        <w:t xml:space="preserve"> removing the </w:t>
      </w:r>
      <w:proofErr w:type="spellStart"/>
      <w:r w:rsidRPr="002E22CD">
        <w:t>stopwords</w:t>
      </w:r>
      <w:proofErr w:type="spellEnd"/>
      <w:r w:rsidRPr="002E22CD">
        <w:t>)</w:t>
      </w:r>
      <w:bookmarkEnd w:id="39"/>
    </w:p>
    <w:p w:rsidR="00B74BF9" w:rsidRDefault="003F7F70" w:rsidP="005158B8">
      <w:pPr>
        <w:pStyle w:val="Heading2"/>
        <w:numPr>
          <w:ilvl w:val="0"/>
          <w:numId w:val="37"/>
        </w:numPr>
      </w:pPr>
      <w:bookmarkStart w:id="40" w:name="_Toc109095181"/>
      <w:r>
        <w:t>Roosevelt:</w:t>
      </w:r>
      <w:bookmarkEnd w:id="40"/>
    </w:p>
    <w:p w:rsidR="003F7F70" w:rsidRDefault="003F7F70" w:rsidP="005250B8">
      <w:pPr>
        <w:jc w:val="center"/>
      </w:pPr>
      <w:r w:rsidRPr="003F7F70">
        <w:drawing>
          <wp:inline distT="0" distB="0" distL="0" distR="0" wp14:anchorId="4B238BDD" wp14:editId="14801C8D">
            <wp:extent cx="4436828" cy="4428396"/>
            <wp:effectExtent l="0" t="0" r="190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61337" cy="44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70" w:rsidRDefault="003F7F70" w:rsidP="005158B8">
      <w:pPr>
        <w:pStyle w:val="Heading2"/>
        <w:numPr>
          <w:ilvl w:val="0"/>
          <w:numId w:val="37"/>
        </w:numPr>
      </w:pPr>
      <w:bookmarkStart w:id="41" w:name="_Toc109095182"/>
      <w:r>
        <w:lastRenderedPageBreak/>
        <w:t>Kennedy:</w:t>
      </w:r>
      <w:bookmarkEnd w:id="41"/>
    </w:p>
    <w:p w:rsidR="003F7F70" w:rsidRDefault="003F7F70" w:rsidP="005250B8">
      <w:pPr>
        <w:jc w:val="center"/>
      </w:pPr>
      <w:r w:rsidRPr="003F7F70">
        <w:drawing>
          <wp:inline distT="0" distB="0" distL="0" distR="0" wp14:anchorId="4831C6A3" wp14:editId="0E8126D5">
            <wp:extent cx="3983603" cy="393138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91622" cy="39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F9" w:rsidRDefault="00B74BF9" w:rsidP="005158B8">
      <w:pPr>
        <w:pStyle w:val="Heading2"/>
        <w:numPr>
          <w:ilvl w:val="0"/>
          <w:numId w:val="37"/>
        </w:numPr>
      </w:pPr>
      <w:bookmarkStart w:id="42" w:name="_Toc109095183"/>
      <w:r>
        <w:t>Nixon:</w:t>
      </w:r>
      <w:bookmarkEnd w:id="42"/>
    </w:p>
    <w:p w:rsidR="00B74BF9" w:rsidRDefault="00B74BF9" w:rsidP="005250B8">
      <w:pPr>
        <w:jc w:val="center"/>
      </w:pPr>
      <w:r w:rsidRPr="00B74BF9">
        <w:drawing>
          <wp:inline distT="0" distB="0" distL="0" distR="0" wp14:anchorId="78C0560F" wp14:editId="28244887">
            <wp:extent cx="3808675" cy="3808675"/>
            <wp:effectExtent l="0" t="0" r="1905" b="190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13711" cy="38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BF9" w:rsidSect="00DF027C">
      <w:headerReference w:type="default" r:id="rId143"/>
      <w:footerReference w:type="default" r:id="rId14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8B8" w:rsidRDefault="005158B8">
      <w:r>
        <w:separator/>
      </w:r>
    </w:p>
    <w:p w:rsidR="005158B8" w:rsidRDefault="005158B8"/>
  </w:endnote>
  <w:endnote w:type="continuationSeparator" w:id="0">
    <w:p w:rsidR="005158B8" w:rsidRDefault="005158B8">
      <w:r>
        <w:continuationSeparator/>
      </w:r>
    </w:p>
    <w:p w:rsidR="005158B8" w:rsidRDefault="005158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7257A" w:rsidRDefault="00E725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111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7257A" w:rsidRDefault="00E72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8B8" w:rsidRDefault="005158B8">
      <w:r>
        <w:separator/>
      </w:r>
    </w:p>
    <w:p w:rsidR="005158B8" w:rsidRDefault="005158B8"/>
  </w:footnote>
  <w:footnote w:type="continuationSeparator" w:id="0">
    <w:p w:rsidR="005158B8" w:rsidRDefault="005158B8">
      <w:r>
        <w:continuationSeparator/>
      </w:r>
    </w:p>
    <w:p w:rsidR="005158B8" w:rsidRDefault="005158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E7257A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E7257A" w:rsidRDefault="00E7257A">
          <w:pPr>
            <w:pStyle w:val="Header"/>
          </w:pPr>
        </w:p>
      </w:tc>
    </w:tr>
  </w:tbl>
  <w:p w:rsidR="00E7257A" w:rsidRDefault="00E7257A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7031F"/>
    <w:multiLevelType w:val="hybridMultilevel"/>
    <w:tmpl w:val="DEFAC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801FA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8F5469B"/>
    <w:multiLevelType w:val="hybridMultilevel"/>
    <w:tmpl w:val="CDACFA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D1E6A"/>
    <w:multiLevelType w:val="hybridMultilevel"/>
    <w:tmpl w:val="84726D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07A2F"/>
    <w:multiLevelType w:val="hybridMultilevel"/>
    <w:tmpl w:val="68C82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C3D78"/>
    <w:multiLevelType w:val="hybridMultilevel"/>
    <w:tmpl w:val="B6E2AA28"/>
    <w:lvl w:ilvl="0" w:tplc="C25A6CF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635C4BAA">
      <w:start w:val="1"/>
      <w:numFmt w:val="lowerRoman"/>
      <w:lvlText w:val="%2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8E26C7"/>
    <w:multiLevelType w:val="hybridMultilevel"/>
    <w:tmpl w:val="3F7497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073B8"/>
    <w:multiLevelType w:val="hybridMultilevel"/>
    <w:tmpl w:val="DA5204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269F0"/>
    <w:multiLevelType w:val="hybridMultilevel"/>
    <w:tmpl w:val="8110A99E"/>
    <w:lvl w:ilvl="0" w:tplc="C25A6CF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54157E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8F4512"/>
    <w:multiLevelType w:val="hybridMultilevel"/>
    <w:tmpl w:val="14348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E78DE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8C34EF"/>
    <w:multiLevelType w:val="multilevel"/>
    <w:tmpl w:val="FC423C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1"/>
      <w:lvlText w:val="%1.%2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77A28AA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B0709F"/>
    <w:multiLevelType w:val="hybridMultilevel"/>
    <w:tmpl w:val="9B72F224"/>
    <w:lvl w:ilvl="0" w:tplc="04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295CCD"/>
    <w:multiLevelType w:val="hybridMultilevel"/>
    <w:tmpl w:val="11D472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60EFF"/>
    <w:multiLevelType w:val="hybridMultilevel"/>
    <w:tmpl w:val="0AC0A8D8"/>
    <w:lvl w:ilvl="0" w:tplc="C25A6CF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695E2F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5F6AA6"/>
    <w:multiLevelType w:val="hybridMultilevel"/>
    <w:tmpl w:val="6136C4A0"/>
    <w:lvl w:ilvl="0" w:tplc="C210955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CD71E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5453A1D"/>
    <w:multiLevelType w:val="hybridMultilevel"/>
    <w:tmpl w:val="3320C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522673"/>
    <w:multiLevelType w:val="hybridMultilevel"/>
    <w:tmpl w:val="A15CF7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D3615D"/>
    <w:multiLevelType w:val="hybridMultilevel"/>
    <w:tmpl w:val="027C8AF6"/>
    <w:lvl w:ilvl="0" w:tplc="9D94B5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F2E72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412402"/>
    <w:multiLevelType w:val="hybridMultilevel"/>
    <w:tmpl w:val="3E2C7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BF0453"/>
    <w:multiLevelType w:val="hybridMultilevel"/>
    <w:tmpl w:val="21D69446"/>
    <w:lvl w:ilvl="0" w:tplc="0A4C42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C1B9E"/>
    <w:multiLevelType w:val="hybridMultilevel"/>
    <w:tmpl w:val="52ACF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0507F"/>
    <w:multiLevelType w:val="hybridMultilevel"/>
    <w:tmpl w:val="D040DE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E852A9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B58013D"/>
    <w:multiLevelType w:val="hybridMultilevel"/>
    <w:tmpl w:val="4E4A0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5875FF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0E1D53"/>
    <w:multiLevelType w:val="hybridMultilevel"/>
    <w:tmpl w:val="FB5CB60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5E50A3"/>
    <w:multiLevelType w:val="hybridMultilevel"/>
    <w:tmpl w:val="73E207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FFF6A3C"/>
    <w:multiLevelType w:val="hybridMultilevel"/>
    <w:tmpl w:val="87F2F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3F6A82"/>
    <w:multiLevelType w:val="hybridMultilevel"/>
    <w:tmpl w:val="832007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6F3463"/>
    <w:multiLevelType w:val="hybridMultilevel"/>
    <w:tmpl w:val="1D6C18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467D7A"/>
    <w:multiLevelType w:val="multilevel"/>
    <w:tmpl w:val="92320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1"/>
  </w:num>
  <w:num w:numId="3">
    <w:abstractNumId w:val="24"/>
  </w:num>
  <w:num w:numId="4">
    <w:abstractNumId w:val="20"/>
  </w:num>
  <w:num w:numId="5">
    <w:abstractNumId w:val="10"/>
  </w:num>
  <w:num w:numId="6">
    <w:abstractNumId w:val="4"/>
  </w:num>
  <w:num w:numId="7">
    <w:abstractNumId w:val="21"/>
  </w:num>
  <w:num w:numId="8">
    <w:abstractNumId w:val="0"/>
  </w:num>
  <w:num w:numId="9">
    <w:abstractNumId w:val="32"/>
  </w:num>
  <w:num w:numId="10">
    <w:abstractNumId w:val="27"/>
  </w:num>
  <w:num w:numId="11">
    <w:abstractNumId w:val="34"/>
  </w:num>
  <w:num w:numId="12">
    <w:abstractNumId w:val="29"/>
  </w:num>
  <w:num w:numId="13">
    <w:abstractNumId w:val="33"/>
  </w:num>
  <w:num w:numId="14">
    <w:abstractNumId w:val="36"/>
  </w:num>
  <w:num w:numId="15">
    <w:abstractNumId w:val="13"/>
  </w:num>
  <w:num w:numId="16">
    <w:abstractNumId w:val="30"/>
  </w:num>
  <w:num w:numId="17">
    <w:abstractNumId w:val="28"/>
  </w:num>
  <w:num w:numId="18">
    <w:abstractNumId w:val="23"/>
  </w:num>
  <w:num w:numId="19">
    <w:abstractNumId w:val="11"/>
  </w:num>
  <w:num w:numId="20">
    <w:abstractNumId w:val="9"/>
  </w:num>
  <w:num w:numId="21">
    <w:abstractNumId w:val="17"/>
  </w:num>
  <w:num w:numId="22">
    <w:abstractNumId w:val="15"/>
  </w:num>
  <w:num w:numId="23">
    <w:abstractNumId w:val="14"/>
  </w:num>
  <w:num w:numId="24">
    <w:abstractNumId w:val="35"/>
  </w:num>
  <w:num w:numId="25">
    <w:abstractNumId w:val="2"/>
  </w:num>
  <w:num w:numId="26">
    <w:abstractNumId w:val="6"/>
  </w:num>
  <w:num w:numId="27">
    <w:abstractNumId w:val="3"/>
  </w:num>
  <w:num w:numId="28">
    <w:abstractNumId w:val="18"/>
  </w:num>
  <w:num w:numId="29">
    <w:abstractNumId w:val="16"/>
  </w:num>
  <w:num w:numId="30">
    <w:abstractNumId w:val="7"/>
  </w:num>
  <w:num w:numId="31">
    <w:abstractNumId w:val="22"/>
  </w:num>
  <w:num w:numId="32">
    <w:abstractNumId w:val="8"/>
  </w:num>
  <w:num w:numId="33">
    <w:abstractNumId w:val="5"/>
  </w:num>
  <w:num w:numId="34">
    <w:abstractNumId w:val="31"/>
  </w:num>
  <w:num w:numId="35">
    <w:abstractNumId w:val="19"/>
  </w:num>
  <w:num w:numId="36">
    <w:abstractNumId w:val="12"/>
  </w:num>
  <w:num w:numId="37">
    <w:abstractNumId w:val="2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4E"/>
    <w:rsid w:val="0002482E"/>
    <w:rsid w:val="00050324"/>
    <w:rsid w:val="00097F4A"/>
    <w:rsid w:val="000A0150"/>
    <w:rsid w:val="000D75ED"/>
    <w:rsid w:val="000E3C89"/>
    <w:rsid w:val="000E63C9"/>
    <w:rsid w:val="00130E9D"/>
    <w:rsid w:val="001372F8"/>
    <w:rsid w:val="00150A6D"/>
    <w:rsid w:val="00185B35"/>
    <w:rsid w:val="001D05B8"/>
    <w:rsid w:val="001F2BC8"/>
    <w:rsid w:val="001F5F6B"/>
    <w:rsid w:val="00243EBC"/>
    <w:rsid w:val="00246A35"/>
    <w:rsid w:val="00284348"/>
    <w:rsid w:val="002B1D3D"/>
    <w:rsid w:val="002C235E"/>
    <w:rsid w:val="002E22CD"/>
    <w:rsid w:val="002E7BAF"/>
    <w:rsid w:val="002F51F5"/>
    <w:rsid w:val="00312137"/>
    <w:rsid w:val="00313719"/>
    <w:rsid w:val="00330359"/>
    <w:rsid w:val="0033762F"/>
    <w:rsid w:val="00366C7E"/>
    <w:rsid w:val="00384EA3"/>
    <w:rsid w:val="003871AC"/>
    <w:rsid w:val="003A39A1"/>
    <w:rsid w:val="003C2191"/>
    <w:rsid w:val="003C6F97"/>
    <w:rsid w:val="003D3863"/>
    <w:rsid w:val="003F7F70"/>
    <w:rsid w:val="004110DE"/>
    <w:rsid w:val="0044085A"/>
    <w:rsid w:val="004B21A5"/>
    <w:rsid w:val="005037F0"/>
    <w:rsid w:val="00506FD9"/>
    <w:rsid w:val="005158B8"/>
    <w:rsid w:val="00516A86"/>
    <w:rsid w:val="005250B8"/>
    <w:rsid w:val="005275F6"/>
    <w:rsid w:val="00572102"/>
    <w:rsid w:val="005F1BB0"/>
    <w:rsid w:val="00635206"/>
    <w:rsid w:val="00656C4D"/>
    <w:rsid w:val="006A7CD1"/>
    <w:rsid w:val="006B5EEC"/>
    <w:rsid w:val="006B7514"/>
    <w:rsid w:val="006E5716"/>
    <w:rsid w:val="007302B3"/>
    <w:rsid w:val="00730733"/>
    <w:rsid w:val="00730E3A"/>
    <w:rsid w:val="00736AAF"/>
    <w:rsid w:val="00751276"/>
    <w:rsid w:val="00765B2A"/>
    <w:rsid w:val="00783A34"/>
    <w:rsid w:val="007C3D32"/>
    <w:rsid w:val="007C6B52"/>
    <w:rsid w:val="007D16C5"/>
    <w:rsid w:val="007D53AE"/>
    <w:rsid w:val="008012C2"/>
    <w:rsid w:val="00862FE4"/>
    <w:rsid w:val="0086389A"/>
    <w:rsid w:val="0087605E"/>
    <w:rsid w:val="00886377"/>
    <w:rsid w:val="008B1FEE"/>
    <w:rsid w:val="008E5A37"/>
    <w:rsid w:val="008F5C0D"/>
    <w:rsid w:val="00903C32"/>
    <w:rsid w:val="00916B16"/>
    <w:rsid w:val="009173B9"/>
    <w:rsid w:val="0093335D"/>
    <w:rsid w:val="0093613E"/>
    <w:rsid w:val="00941EE7"/>
    <w:rsid w:val="00943026"/>
    <w:rsid w:val="00966B81"/>
    <w:rsid w:val="009B5559"/>
    <w:rsid w:val="009C7720"/>
    <w:rsid w:val="009D3C64"/>
    <w:rsid w:val="00A23AFA"/>
    <w:rsid w:val="00A31B3E"/>
    <w:rsid w:val="00A532F3"/>
    <w:rsid w:val="00A835D2"/>
    <w:rsid w:val="00A8489E"/>
    <w:rsid w:val="00AA3D4E"/>
    <w:rsid w:val="00AC29F3"/>
    <w:rsid w:val="00B231E5"/>
    <w:rsid w:val="00B31FFD"/>
    <w:rsid w:val="00B35DA7"/>
    <w:rsid w:val="00B4067B"/>
    <w:rsid w:val="00B74BF9"/>
    <w:rsid w:val="00BB1D4D"/>
    <w:rsid w:val="00BC1425"/>
    <w:rsid w:val="00C02B87"/>
    <w:rsid w:val="00C4086D"/>
    <w:rsid w:val="00C92321"/>
    <w:rsid w:val="00CA1896"/>
    <w:rsid w:val="00CA69A1"/>
    <w:rsid w:val="00CB5B28"/>
    <w:rsid w:val="00CF5371"/>
    <w:rsid w:val="00D0323A"/>
    <w:rsid w:val="00D0559F"/>
    <w:rsid w:val="00D077E9"/>
    <w:rsid w:val="00D07FED"/>
    <w:rsid w:val="00D42CB7"/>
    <w:rsid w:val="00D43106"/>
    <w:rsid w:val="00D5413D"/>
    <w:rsid w:val="00D570A9"/>
    <w:rsid w:val="00D70D02"/>
    <w:rsid w:val="00D770C7"/>
    <w:rsid w:val="00D848CE"/>
    <w:rsid w:val="00D86945"/>
    <w:rsid w:val="00D90290"/>
    <w:rsid w:val="00DC1373"/>
    <w:rsid w:val="00DD152F"/>
    <w:rsid w:val="00DE213F"/>
    <w:rsid w:val="00DF027C"/>
    <w:rsid w:val="00DF0D05"/>
    <w:rsid w:val="00E00A32"/>
    <w:rsid w:val="00E01119"/>
    <w:rsid w:val="00E15872"/>
    <w:rsid w:val="00E22ACD"/>
    <w:rsid w:val="00E5006A"/>
    <w:rsid w:val="00E620B0"/>
    <w:rsid w:val="00E6237D"/>
    <w:rsid w:val="00E7257A"/>
    <w:rsid w:val="00E7419B"/>
    <w:rsid w:val="00E81B40"/>
    <w:rsid w:val="00EE33D7"/>
    <w:rsid w:val="00EF555B"/>
    <w:rsid w:val="00F027BB"/>
    <w:rsid w:val="00F11DCF"/>
    <w:rsid w:val="00F162EA"/>
    <w:rsid w:val="00F52D27"/>
    <w:rsid w:val="00F83527"/>
    <w:rsid w:val="00FA66C7"/>
    <w:rsid w:val="00FC7CF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C99DF"/>
  <w15:docId w15:val="{9E9F47CD-2BFC-4855-8D94-5DCA636C0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7CF8"/>
    <w:pPr>
      <w:spacing w:after="0"/>
    </w:pPr>
    <w:rPr>
      <w:rFonts w:eastAsiaTheme="minorEastAsia"/>
      <w:color w:val="0F0D29" w:themeColor="text1"/>
      <w:sz w:val="20"/>
      <w:szCs w:val="22"/>
    </w:rPr>
  </w:style>
  <w:style w:type="paragraph" w:styleId="Heading1">
    <w:name w:val="heading 1"/>
    <w:basedOn w:val="Normal"/>
    <w:link w:val="Heading1Char"/>
    <w:autoRedefine/>
    <w:uiPriority w:val="4"/>
    <w:qFormat/>
    <w:rsid w:val="002E22CD"/>
    <w:pPr>
      <w:keepNext/>
      <w:numPr>
        <w:ilvl w:val="1"/>
        <w:numId w:val="36"/>
      </w:numPr>
      <w:spacing w:before="240" w:after="60"/>
      <w:outlineLvl w:val="0"/>
    </w:pPr>
    <w:rPr>
      <w:rFonts w:ascii="Arial" w:eastAsiaTheme="majorEastAsia" w:hAnsi="Arial" w:cs="Arial"/>
      <w:b/>
      <w:color w:val="000000"/>
      <w:kern w:val="28"/>
      <w:szCs w:val="28"/>
    </w:rPr>
  </w:style>
  <w:style w:type="paragraph" w:styleId="Heading2">
    <w:name w:val="heading 2"/>
    <w:basedOn w:val="Normal"/>
    <w:next w:val="Normal"/>
    <w:link w:val="Heading2Char"/>
    <w:uiPriority w:val="4"/>
    <w:qFormat/>
    <w:rsid w:val="009B5559"/>
    <w:pPr>
      <w:keepNext/>
      <w:spacing w:after="240" w:line="240" w:lineRule="auto"/>
      <w:outlineLvl w:val="1"/>
    </w:pPr>
    <w:rPr>
      <w:rFonts w:eastAsiaTheme="majorEastAsia" w:cstheme="majorBidi"/>
      <w:b/>
      <w:color w:val="171717" w:themeColor="background2" w:themeShade="1A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5"/>
    <w:unhideWhenUsed/>
    <w:qFormat/>
    <w:rsid w:val="00D07FED"/>
    <w:pPr>
      <w:keepNext/>
      <w:keepLines/>
      <w:spacing w:before="40"/>
      <w:outlineLvl w:val="2"/>
    </w:pPr>
    <w:rPr>
      <w:rFonts w:eastAsiaTheme="majorEastAsia" w:cstheme="majorBidi"/>
      <w:b/>
      <w:color w:val="171717" w:themeColor="background2" w:themeShade="1A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DC13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DC137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DC137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12639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DC137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12639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C137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21D5D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C137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21D5D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2E22CD"/>
    <w:rPr>
      <w:rFonts w:ascii="Arial" w:eastAsiaTheme="majorEastAsia" w:hAnsi="Arial" w:cs="Arial"/>
      <w:b/>
      <w:color w:val="000000"/>
      <w:kern w:val="28"/>
      <w:sz w:val="20"/>
      <w:szCs w:val="28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9B5559"/>
    <w:rPr>
      <w:rFonts w:eastAsiaTheme="majorEastAsia" w:cstheme="majorBidi"/>
      <w:b/>
      <w:color w:val="171717" w:themeColor="background2" w:themeShade="1A"/>
      <w:sz w:val="20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A3D4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character" w:styleId="Hyperlink">
    <w:name w:val="Hyperlink"/>
    <w:basedOn w:val="DefaultParagraphFont"/>
    <w:uiPriority w:val="99"/>
    <w:unhideWhenUsed/>
    <w:rsid w:val="00AA3D4E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8863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rsid w:val="00D07FED"/>
    <w:rPr>
      <w:rFonts w:eastAsiaTheme="majorEastAsia" w:cstheme="majorBidi"/>
      <w:b/>
      <w:color w:val="171717" w:themeColor="background2" w:themeShade="1A"/>
      <w:sz w:val="20"/>
      <w:u w:val="single"/>
    </w:rPr>
  </w:style>
  <w:style w:type="character" w:customStyle="1" w:styleId="Heading4Char">
    <w:name w:val="Heading 4 Char"/>
    <w:basedOn w:val="DefaultParagraphFont"/>
    <w:link w:val="Heading4"/>
    <w:uiPriority w:val="1"/>
    <w:rsid w:val="00DC1373"/>
    <w:rPr>
      <w:rFonts w:asciiTheme="majorHAnsi" w:eastAsiaTheme="majorEastAsia" w:hAnsiTheme="majorHAnsi" w:cstheme="majorBidi"/>
      <w:i/>
      <w:iCs/>
      <w:color w:val="013A57" w:themeColor="accent1" w:themeShade="BF"/>
      <w:sz w:val="20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DC1373"/>
    <w:rPr>
      <w:rFonts w:asciiTheme="majorHAnsi" w:eastAsiaTheme="majorEastAsia" w:hAnsiTheme="majorHAnsi" w:cstheme="majorBidi"/>
      <w:color w:val="013A57" w:themeColor="accent1" w:themeShade="BF"/>
      <w:sz w:val="20"/>
      <w:szCs w:val="22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DC1373"/>
    <w:rPr>
      <w:rFonts w:asciiTheme="majorHAnsi" w:eastAsiaTheme="majorEastAsia" w:hAnsiTheme="majorHAnsi" w:cstheme="majorBidi"/>
      <w:color w:val="012639" w:themeColor="accent1" w:themeShade="7F"/>
      <w:sz w:val="20"/>
      <w:szCs w:val="22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DC1373"/>
    <w:rPr>
      <w:rFonts w:asciiTheme="majorHAnsi" w:eastAsiaTheme="majorEastAsia" w:hAnsiTheme="majorHAnsi" w:cstheme="majorBidi"/>
      <w:i/>
      <w:iCs/>
      <w:color w:val="012639" w:themeColor="accent1" w:themeShade="7F"/>
      <w:sz w:val="20"/>
      <w:szCs w:val="22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C1373"/>
    <w:rPr>
      <w:rFonts w:asciiTheme="majorHAnsi" w:eastAsiaTheme="majorEastAsia" w:hAnsiTheme="majorHAnsi" w:cstheme="majorBidi"/>
      <w:color w:val="221D5D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C1373"/>
    <w:rPr>
      <w:rFonts w:asciiTheme="majorHAnsi" w:eastAsiaTheme="majorEastAsia" w:hAnsiTheme="majorHAnsi" w:cstheme="majorBidi"/>
      <w:i/>
      <w:iCs/>
      <w:color w:val="221D5D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CA69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5559"/>
    <w:pPr>
      <w:spacing w:after="100" w:line="259" w:lineRule="auto"/>
      <w:ind w:left="220"/>
    </w:pPr>
    <w:rPr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B5559"/>
    <w:pPr>
      <w:spacing w:after="100" w:line="259" w:lineRule="auto"/>
      <w:ind w:left="440"/>
    </w:pPr>
    <w:rPr>
      <w:color w:val="auto"/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9B5559"/>
    <w:pPr>
      <w:spacing w:after="100" w:line="259" w:lineRule="auto"/>
      <w:ind w:left="660"/>
    </w:pPr>
    <w:rPr>
      <w:color w:val="auto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9B5559"/>
    <w:pPr>
      <w:spacing w:after="100" w:line="259" w:lineRule="auto"/>
      <w:ind w:left="880"/>
    </w:pPr>
    <w:rPr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9B5559"/>
    <w:pPr>
      <w:spacing w:after="100" w:line="259" w:lineRule="auto"/>
      <w:ind w:left="1100"/>
    </w:pPr>
    <w:rPr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9B5559"/>
    <w:pPr>
      <w:spacing w:after="100" w:line="259" w:lineRule="auto"/>
      <w:ind w:left="1320"/>
    </w:pPr>
    <w:rPr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9B5559"/>
    <w:pPr>
      <w:spacing w:after="100" w:line="259" w:lineRule="auto"/>
      <w:ind w:left="1540"/>
    </w:pPr>
    <w:rPr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9B5559"/>
    <w:pPr>
      <w:spacing w:after="100" w:line="259" w:lineRule="auto"/>
      <w:ind w:left="1760"/>
    </w:pPr>
    <w:rPr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yperlink" Target="https://olympus.mygreatlearning.com/courses/67081/files/5908264/download?verifier=wO8tbnNng2GV5K8ZHBY4WSbDUS1CCM46pxLBq7j1&amp;wrap=1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rjil%20Shah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10BF8D448B4BF3920ABB93874ED2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9DBD4-C2DA-41DC-BFD1-E811E178C0CE}"/>
      </w:docPartPr>
      <w:docPartBody>
        <w:p w:rsidR="008A6238" w:rsidRDefault="00237E5E">
          <w:pPr>
            <w:pStyle w:val="DB10BF8D448B4BF3920ABB93874ED22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0CEF8DA40254E0BBAC9B79C43EA20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6EB9C-BBA8-40D2-8EB8-81186FF209CD}"/>
      </w:docPartPr>
      <w:docPartBody>
        <w:p w:rsidR="008A6238" w:rsidRDefault="00237E5E">
          <w:pPr>
            <w:pStyle w:val="70CEF8DA40254E0BBAC9B79C43EA2002"/>
          </w:pPr>
          <w:r>
            <w:t>COMPANY NAME</w:t>
          </w:r>
        </w:p>
      </w:docPartBody>
    </w:docPart>
    <w:docPart>
      <w:docPartPr>
        <w:name w:val="1C82E21C8E9F43288AEAA1F34BE019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319B4-D29A-4A34-ADCA-62A87490C745}"/>
      </w:docPartPr>
      <w:docPartBody>
        <w:p w:rsidR="008A6238" w:rsidRDefault="00237E5E">
          <w:pPr>
            <w:pStyle w:val="1C82E21C8E9F43288AEAA1F34BE019B1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5E"/>
    <w:rsid w:val="00237E5E"/>
    <w:rsid w:val="003673CC"/>
    <w:rsid w:val="008A6238"/>
    <w:rsid w:val="00C5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DB10BF8D448B4BF3920ABB93874ED220">
    <w:name w:val="DB10BF8D448B4BF3920ABB93874ED220"/>
  </w:style>
  <w:style w:type="paragraph" w:customStyle="1" w:styleId="70CEF8DA40254E0BBAC9B79C43EA2002">
    <w:name w:val="70CEF8DA40254E0BBAC9B79C43EA2002"/>
  </w:style>
  <w:style w:type="paragraph" w:customStyle="1" w:styleId="1C82E21C8E9F43288AEAA1F34BE019B1">
    <w:name w:val="1C82E21C8E9F43288AEAA1F34BE019B1"/>
  </w:style>
  <w:style w:type="paragraph" w:customStyle="1" w:styleId="5D868C9D006B42D9A0DCB2FB841576F2">
    <w:name w:val="5D868C9D006B42D9A0DCB2FB841576F2"/>
  </w:style>
  <w:style w:type="paragraph" w:customStyle="1" w:styleId="7EE2898ED164467995E503D61827E8BC">
    <w:name w:val="7EE2898ED164467995E503D61827E8BC"/>
  </w:style>
  <w:style w:type="paragraph" w:customStyle="1" w:styleId="BA744EC0720C4FBD92281918F9AE1E9F">
    <w:name w:val="BA744EC0720C4FBD92281918F9AE1E9F"/>
  </w:style>
  <w:style w:type="paragraph" w:customStyle="1" w:styleId="344D23A6A4094D918151E774CE804AF9">
    <w:name w:val="344D23A6A4094D918151E774CE804AF9"/>
  </w:style>
  <w:style w:type="paragraph" w:customStyle="1" w:styleId="8E7AECC6DBD04C69BBC7CF7F15C5E73A">
    <w:name w:val="8E7AECC6DBD04C69BBC7CF7F15C5E7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Sharjil Shah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BB6861-F431-4469-BB99-F785364A8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718</TotalTime>
  <Pages>41</Pages>
  <Words>3428</Words>
  <Characters>19546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keywords/>
  <cp:lastModifiedBy>Windows User</cp:lastModifiedBy>
  <cp:revision>17</cp:revision>
  <cp:lastPrinted>2006-08-01T17:47:00Z</cp:lastPrinted>
  <dcterms:created xsi:type="dcterms:W3CDTF">2022-07-17T15:30:00Z</dcterms:created>
  <dcterms:modified xsi:type="dcterms:W3CDTF">2022-07-19T10:52:00Z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